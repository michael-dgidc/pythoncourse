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8F8F8"/>
  <w:body>
    <w:p w14:paraId="5BCCABD3" w14:textId="6BB2AE81" w:rsidR="00BA0E76" w:rsidRDefault="00BA0E76" w:rsidP="00BA0E76">
      <w:pPr>
        <w:rPr>
          <w:lang w:eastAsia="en-GB"/>
        </w:rPr>
      </w:pPr>
      <w:r>
        <w:rPr>
          <w:noProof/>
          <w:sz w:val="24"/>
          <w:szCs w:val="24"/>
          <w:lang w:eastAsia="en-GB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6AD509B1" wp14:editId="40DD6F7E">
                <wp:simplePos x="0" y="0"/>
                <wp:positionH relativeFrom="column">
                  <wp:posOffset>-952500</wp:posOffset>
                </wp:positionH>
                <wp:positionV relativeFrom="paragraph">
                  <wp:posOffset>-1673860</wp:posOffset>
                </wp:positionV>
                <wp:extent cx="7620000" cy="210185"/>
                <wp:effectExtent l="0" t="0" r="0" b="0"/>
                <wp:wrapNone/>
                <wp:docPr id="1372118167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flipV="1">
                          <a:off x="0" y="0"/>
                          <a:ext cx="7620000" cy="210185"/>
                          <a:chOff x="0" y="0"/>
                          <a:chExt cx="12250420" cy="513841"/>
                        </a:xfrm>
                      </wpg:grpSpPr>
                      <wps:wsp>
                        <wps:cNvPr id="1175721564" name="Rectangle 6"/>
                        <wps:cNvSpPr/>
                        <wps:spPr>
                          <a:xfrm>
                            <a:off x="0" y="0"/>
                            <a:ext cx="2449800" cy="513841"/>
                          </a:xfrm>
                          <a:prstGeom prst="rect">
                            <a:avLst/>
                          </a:prstGeom>
                          <a:solidFill>
                            <a:srgbClr val="96C36C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673130918" name="Rectangle 11"/>
                        <wps:cNvSpPr/>
                        <wps:spPr>
                          <a:xfrm>
                            <a:off x="2447925" y="0"/>
                            <a:ext cx="2449195" cy="513715"/>
                          </a:xfrm>
                          <a:prstGeom prst="rect">
                            <a:avLst/>
                          </a:prstGeom>
                          <a:solidFill>
                            <a:srgbClr val="F0AB4F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2032811103" name="Rectangle 12"/>
                        <wps:cNvSpPr/>
                        <wps:spPr>
                          <a:xfrm>
                            <a:off x="4895850" y="0"/>
                            <a:ext cx="2449195" cy="513715"/>
                          </a:xfrm>
                          <a:prstGeom prst="rect">
                            <a:avLst/>
                          </a:prstGeom>
                          <a:solidFill>
                            <a:srgbClr val="0082B2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950412956" name="Rectangle 13"/>
                        <wps:cNvSpPr/>
                        <wps:spPr>
                          <a:xfrm>
                            <a:off x="7343775" y="0"/>
                            <a:ext cx="2449800" cy="513841"/>
                          </a:xfrm>
                          <a:prstGeom prst="rect">
                            <a:avLst/>
                          </a:prstGeom>
                          <a:solidFill>
                            <a:srgbClr val="6B5397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  <wps:wsp>
                        <wps:cNvPr id="1084526018" name="Rectangle 14"/>
                        <wps:cNvSpPr/>
                        <wps:spPr>
                          <a:xfrm>
                            <a:off x="9801225" y="0"/>
                            <a:ext cx="2449195" cy="513715"/>
                          </a:xfrm>
                          <a:prstGeom prst="rect">
                            <a:avLst/>
                          </a:prstGeom>
                          <a:solidFill>
                            <a:srgbClr val="DF3266">
                              <a:alpha val="75000"/>
                            </a:srgb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60598DB" id="Group 1" o:spid="_x0000_s1026" style="position:absolute;margin-left:-75pt;margin-top:-131.8pt;width:600pt;height:16.55pt;flip:y;z-index:251665408;mso-width-relative:margin;mso-height-relative:margin" coordsize="122504,5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">
                <v:rect id="Rectangle 6" o:spid="_x0000_s1027" style="position:absolute;width:24498;height:5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" fillcolor="#96c36c" stroked="f" strokeweight="1pt">
                  <v:fill opacity="49087f"/>
                </v:rect>
                <v:rect id="Rectangle 11" o:spid="_x0000_s1028" style="position:absolute;left:24479;width:24492;height:5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" fillcolor="#f0ab4f" stroked="f" strokeweight="1pt">
                  <v:fill opacity="49087f"/>
                </v:rect>
                <v:rect id="Rectangle 12" o:spid="_x0000_s1029" style="position:absolute;left:48958;width:24492;height:5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" fillcolor="#0082b2" stroked="f" strokeweight="1pt">
                  <v:fill opacity="49087f"/>
                </v:rect>
                <v:rect id="Rectangle 13" o:spid="_x0000_s1030" style="position:absolute;left:73437;width:24498;height:51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" fillcolor="#6b5397" stroked="f" strokeweight="1pt">
                  <v:fill opacity="49087f"/>
                </v:rect>
                <v:rect id="Rectangle 14" o:spid="_x0000_s1031" style="position:absolute;left:98012;width:24492;height:51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" fillcolor="#df3266" stroked="f" strokeweight="1pt">
                  <v:fill opacity="49087f"/>
                </v:rect>
              </v:group>
            </w:pict>
          </mc:Fallback>
        </mc:AlternateContent>
      </w:r>
    </w:p>
    <w:p w14:paraId="55E8A0B5" w14:textId="476AA407" w:rsidR="00BA0E76" w:rsidRPr="008E29BF" w:rsidRDefault="008E29BF" w:rsidP="00BA0E76">
      <w:pPr>
        <w:pBdr>
          <w:bottom w:val="single" w:sz="4" w:space="1" w:color="E32E68"/>
        </w:pBdr>
        <w:rPr>
          <w:sz w:val="24"/>
          <w:szCs w:val="24"/>
          <w:lang w:eastAsia="en-GB"/>
        </w:rPr>
      </w:pPr>
      <w:r>
        <w:rPr>
          <w:b/>
          <w:bCs/>
          <w:color w:val="E32E68"/>
          <w:sz w:val="24"/>
          <w:szCs w:val="24"/>
          <w:lang w:eastAsia="en-GB"/>
        </w:rPr>
        <w:t>Unit Name</w:t>
      </w:r>
      <w:r w:rsidR="00BA0E76" w:rsidRPr="00BA0E76">
        <w:rPr>
          <w:b/>
          <w:bCs/>
          <w:color w:val="E32E68"/>
          <w:sz w:val="24"/>
          <w:szCs w:val="24"/>
          <w:lang w:eastAsia="en-GB"/>
        </w:rPr>
        <w:t>:</w:t>
      </w:r>
      <w:r w:rsidR="00ED6760">
        <w:rPr>
          <w:b/>
          <w:bCs/>
          <w:color w:val="E32E68"/>
          <w:sz w:val="24"/>
          <w:szCs w:val="24"/>
          <w:lang w:eastAsia="en-GB"/>
        </w:rPr>
        <w:t xml:space="preserve"> Unit 2 GitHub for Python</w:t>
      </w:r>
    </w:p>
    <w:p w14:paraId="586A1E89" w14:textId="5BE462F1" w:rsidR="00BA0E76" w:rsidRPr="008E29BF" w:rsidRDefault="008E29BF" w:rsidP="00BA0E76">
      <w:pPr>
        <w:pBdr>
          <w:bottom w:val="single" w:sz="4" w:space="1" w:color="6E559A"/>
        </w:pBdr>
        <w:rPr>
          <w:color w:val="6E559A"/>
          <w:sz w:val="24"/>
          <w:szCs w:val="24"/>
          <w:lang w:eastAsia="en-GB"/>
        </w:rPr>
      </w:pPr>
      <w:r>
        <w:rPr>
          <w:b/>
          <w:bCs/>
          <w:color w:val="6E559A"/>
          <w:sz w:val="24"/>
          <w:szCs w:val="24"/>
          <w:lang w:eastAsia="en-GB"/>
        </w:rPr>
        <w:t>Assessment Name</w:t>
      </w:r>
      <w:r w:rsidR="00BA0E76" w:rsidRPr="00BA0E76">
        <w:rPr>
          <w:b/>
          <w:bCs/>
          <w:color w:val="6E559A"/>
          <w:sz w:val="24"/>
          <w:szCs w:val="24"/>
          <w:lang w:eastAsia="en-GB"/>
        </w:rPr>
        <w:t>:</w:t>
      </w:r>
      <w:r w:rsidR="00ED6760">
        <w:rPr>
          <w:b/>
          <w:bCs/>
          <w:color w:val="6E559A"/>
          <w:sz w:val="24"/>
          <w:szCs w:val="24"/>
          <w:lang w:eastAsia="en-GB"/>
        </w:rPr>
        <w:t xml:space="preserve"> Lesson 2 Repository, Commits and CLI </w:t>
      </w:r>
    </w:p>
    <w:p w14:paraId="7A22655A" w14:textId="4216F730" w:rsidR="00BA0E76" w:rsidRPr="008E29BF" w:rsidRDefault="008E29BF" w:rsidP="00BA0E76">
      <w:pPr>
        <w:pBdr>
          <w:bottom w:val="single" w:sz="4" w:space="1" w:color="97C66C"/>
        </w:pBdr>
        <w:rPr>
          <w:color w:val="97C66C"/>
          <w:sz w:val="24"/>
          <w:szCs w:val="24"/>
          <w:lang w:eastAsia="en-GB"/>
        </w:rPr>
      </w:pPr>
      <w:r>
        <w:rPr>
          <w:b/>
          <w:bCs/>
          <w:color w:val="97C66C"/>
          <w:sz w:val="24"/>
          <w:szCs w:val="24"/>
          <w:lang w:eastAsia="en-GB"/>
        </w:rPr>
        <w:t>Tutor/Assessor Name:</w:t>
      </w:r>
      <w:r w:rsidR="00ED6760">
        <w:rPr>
          <w:b/>
          <w:bCs/>
          <w:color w:val="97C66C"/>
          <w:sz w:val="24"/>
          <w:szCs w:val="24"/>
          <w:lang w:eastAsia="en-GB"/>
        </w:rPr>
        <w:t xml:space="preserve"> Mohammad Ali </w:t>
      </w:r>
      <w:proofErr w:type="spellStart"/>
      <w:r w:rsidR="00ED6760">
        <w:rPr>
          <w:b/>
          <w:bCs/>
          <w:color w:val="97C66C"/>
          <w:sz w:val="24"/>
          <w:szCs w:val="24"/>
          <w:lang w:eastAsia="en-GB"/>
        </w:rPr>
        <w:t>Afgan</w:t>
      </w:r>
      <w:proofErr w:type="spellEnd"/>
    </w:p>
    <w:p w14:paraId="14972A01" w14:textId="06A01E8D" w:rsidR="00BA0E76" w:rsidRPr="008E29BF" w:rsidRDefault="008E29BF" w:rsidP="00BA0E76">
      <w:pPr>
        <w:pBdr>
          <w:bottom w:val="single" w:sz="4" w:space="1" w:color="2786B3"/>
        </w:pBdr>
        <w:rPr>
          <w:color w:val="2786B3"/>
          <w:sz w:val="24"/>
          <w:szCs w:val="24"/>
          <w:lang w:eastAsia="en-GB"/>
        </w:rPr>
      </w:pPr>
      <w:r>
        <w:rPr>
          <w:b/>
          <w:bCs/>
          <w:color w:val="2786B3"/>
          <w:sz w:val="24"/>
          <w:szCs w:val="24"/>
          <w:lang w:eastAsia="en-GB"/>
        </w:rPr>
        <w:t>Date:</w:t>
      </w:r>
      <w:r w:rsidR="001C0B58">
        <w:rPr>
          <w:b/>
          <w:bCs/>
          <w:color w:val="2786B3"/>
          <w:sz w:val="24"/>
          <w:szCs w:val="24"/>
          <w:lang w:eastAsia="en-GB"/>
        </w:rPr>
        <w:t>15/06/2026</w:t>
      </w:r>
    </w:p>
    <w:p w14:paraId="06332908" w14:textId="77777777" w:rsidR="00FC3C9F" w:rsidRPr="00FC3C9F" w:rsidRDefault="00FC3C9F" w:rsidP="00FC3C9F">
      <w:pPr>
        <w:pBdr>
          <w:bottom w:val="single" w:sz="4" w:space="1" w:color="F1AD4F"/>
        </w:pBdr>
        <w:rPr>
          <w:b/>
          <w:bCs/>
          <w:color w:val="F1AD4F"/>
          <w:sz w:val="24"/>
          <w:szCs w:val="24"/>
          <w:lang w:eastAsia="en-GB"/>
        </w:rPr>
      </w:pPr>
      <w:r w:rsidRPr="00FC3C9F">
        <w:rPr>
          <w:b/>
          <w:bCs/>
          <w:color w:val="F1AD4F"/>
          <w:sz w:val="24"/>
          <w:szCs w:val="24"/>
          <w:lang w:eastAsia="en-GB"/>
        </w:rPr>
        <w:t>How to use this document…</w:t>
      </w:r>
    </w:p>
    <w:p w14:paraId="73B9C203" w14:textId="77777777" w:rsidR="005A51A7" w:rsidRPr="0072018B" w:rsidRDefault="005A51A7" w:rsidP="005A51A7">
      <w:pPr>
        <w:jc w:val="both"/>
        <w:rPr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 xml:space="preserve">The </w:t>
      </w:r>
      <w:r w:rsidRPr="0072018B">
        <w:rPr>
          <w:b/>
          <w:bCs/>
          <w:sz w:val="24"/>
          <w:szCs w:val="24"/>
          <w:lang w:eastAsia="en-GB"/>
        </w:rPr>
        <w:t>reference column</w:t>
      </w:r>
      <w:r w:rsidRPr="0072018B">
        <w:rPr>
          <w:sz w:val="24"/>
          <w:szCs w:val="24"/>
          <w:lang w:eastAsia="en-GB"/>
        </w:rPr>
        <w:t xml:space="preserve"> is to be used for the assessment question number/AC, or just to label your screenshots. </w:t>
      </w:r>
    </w:p>
    <w:p w14:paraId="3854F071" w14:textId="77777777" w:rsidR="005A51A7" w:rsidRPr="0072018B" w:rsidRDefault="00B81047" w:rsidP="00BA0E76">
      <w:pPr>
        <w:jc w:val="both"/>
        <w:rPr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 xml:space="preserve">Paste </w:t>
      </w:r>
      <w:r w:rsidR="008E29BF" w:rsidRPr="0072018B">
        <w:rPr>
          <w:sz w:val="24"/>
          <w:szCs w:val="24"/>
          <w:lang w:eastAsia="en-GB"/>
        </w:rPr>
        <w:t xml:space="preserve">your </w:t>
      </w:r>
      <w:r w:rsidR="008E29BF" w:rsidRPr="0072018B">
        <w:rPr>
          <w:b/>
          <w:bCs/>
          <w:sz w:val="24"/>
          <w:szCs w:val="24"/>
          <w:lang w:eastAsia="en-GB"/>
        </w:rPr>
        <w:t>screenshot</w:t>
      </w:r>
      <w:r w:rsidRPr="0072018B">
        <w:rPr>
          <w:sz w:val="24"/>
          <w:szCs w:val="24"/>
          <w:lang w:eastAsia="en-GB"/>
        </w:rPr>
        <w:t xml:space="preserve"> into the </w:t>
      </w:r>
      <w:r w:rsidR="005A51A7" w:rsidRPr="0072018B">
        <w:rPr>
          <w:sz w:val="24"/>
          <w:szCs w:val="24"/>
          <w:lang w:eastAsia="en-GB"/>
        </w:rPr>
        <w:t>screenshot column</w:t>
      </w:r>
      <w:r w:rsidR="00FC3C9F" w:rsidRPr="0072018B">
        <w:rPr>
          <w:sz w:val="24"/>
          <w:szCs w:val="24"/>
          <w:lang w:eastAsia="en-GB"/>
        </w:rPr>
        <w:t>.</w:t>
      </w:r>
    </w:p>
    <w:p w14:paraId="2D98E290" w14:textId="77777777" w:rsidR="006F2678" w:rsidRPr="0072018B" w:rsidRDefault="005A51A7" w:rsidP="00BA0E76">
      <w:pPr>
        <w:jc w:val="both"/>
        <w:rPr>
          <w:i/>
          <w:iCs/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 xml:space="preserve">Ensure each screenshot has an </w:t>
      </w:r>
      <w:r w:rsidRPr="0072018B">
        <w:rPr>
          <w:b/>
          <w:bCs/>
          <w:sz w:val="24"/>
          <w:szCs w:val="24"/>
          <w:lang w:eastAsia="en-GB"/>
        </w:rPr>
        <w:t>annotation</w:t>
      </w:r>
      <w:r w:rsidR="00FC3C9F" w:rsidRPr="0072018B">
        <w:rPr>
          <w:sz w:val="24"/>
          <w:szCs w:val="24"/>
          <w:lang w:eastAsia="en-GB"/>
        </w:rPr>
        <w:t xml:space="preserve"> to…</w:t>
      </w:r>
    </w:p>
    <w:p w14:paraId="5D387B0A" w14:textId="77777777" w:rsidR="00BA0E76" w:rsidRPr="0072018B" w:rsidRDefault="00FC3C9F" w:rsidP="006F2678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>Offer c</w:t>
      </w:r>
      <w:r w:rsidR="00D47735" w:rsidRPr="0072018B">
        <w:rPr>
          <w:sz w:val="24"/>
          <w:szCs w:val="24"/>
          <w:lang w:eastAsia="en-GB"/>
        </w:rPr>
        <w:t xml:space="preserve">larity - </w:t>
      </w:r>
      <w:r w:rsidR="00E0067B" w:rsidRPr="0072018B">
        <w:rPr>
          <w:sz w:val="24"/>
          <w:szCs w:val="24"/>
          <w:lang w:eastAsia="en-GB"/>
        </w:rPr>
        <w:t>d</w:t>
      </w:r>
      <w:r w:rsidR="00D47735" w:rsidRPr="0072018B">
        <w:rPr>
          <w:sz w:val="24"/>
          <w:szCs w:val="24"/>
          <w:lang w:eastAsia="en-GB"/>
        </w:rPr>
        <w:t>raw attention to specific elements in a screenshot i.e. what are you showing us?</w:t>
      </w:r>
    </w:p>
    <w:p w14:paraId="5AD50878" w14:textId="77777777" w:rsidR="00D47735" w:rsidRPr="0072018B" w:rsidRDefault="00FC3C9F" w:rsidP="006F2678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>Provide e</w:t>
      </w:r>
      <w:r w:rsidR="00D47735" w:rsidRPr="0072018B">
        <w:rPr>
          <w:sz w:val="24"/>
          <w:szCs w:val="24"/>
          <w:lang w:eastAsia="en-GB"/>
        </w:rPr>
        <w:t xml:space="preserve">mphasis – point out the important parts of the screenshot i.e. </w:t>
      </w:r>
      <w:r w:rsidR="00E0067B" w:rsidRPr="0072018B">
        <w:rPr>
          <w:sz w:val="24"/>
          <w:szCs w:val="24"/>
          <w:lang w:eastAsia="en-GB"/>
        </w:rPr>
        <w:t>showing that you have undertaken something specific.</w:t>
      </w:r>
    </w:p>
    <w:p w14:paraId="39B2DBA1" w14:textId="77777777" w:rsidR="00E0067B" w:rsidRPr="0072018B" w:rsidRDefault="00FC3C9F" w:rsidP="006F2678">
      <w:pPr>
        <w:pStyle w:val="ListParagraph"/>
        <w:numPr>
          <w:ilvl w:val="0"/>
          <w:numId w:val="3"/>
        </w:numPr>
        <w:jc w:val="both"/>
        <w:rPr>
          <w:sz w:val="24"/>
          <w:szCs w:val="24"/>
          <w:lang w:eastAsia="en-GB"/>
        </w:rPr>
      </w:pPr>
      <w:r w:rsidRPr="0072018B">
        <w:rPr>
          <w:sz w:val="24"/>
          <w:szCs w:val="24"/>
          <w:lang w:eastAsia="en-GB"/>
        </w:rPr>
        <w:t>Give c</w:t>
      </w:r>
      <w:r w:rsidR="00E0067B" w:rsidRPr="0072018B">
        <w:rPr>
          <w:sz w:val="24"/>
          <w:szCs w:val="24"/>
          <w:lang w:eastAsia="en-GB"/>
        </w:rPr>
        <w:t>ontext – for contextual information that explains the purpose or highlights specific areas.</w:t>
      </w:r>
    </w:p>
    <w:tbl>
      <w:tblPr>
        <w:tblStyle w:val="TableGrid"/>
        <w:tblW w:w="11057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1216"/>
        <w:gridCol w:w="9841"/>
      </w:tblGrid>
      <w:tr w:rsidR="009D3838" w14:paraId="620BA906" w14:textId="77777777" w:rsidTr="009D3838">
        <w:trPr>
          <w:tblHeader/>
        </w:trPr>
        <w:tc>
          <w:tcPr>
            <w:tcW w:w="1216" w:type="dxa"/>
            <w:shd w:val="clear" w:color="auto" w:fill="2E74B5" w:themeFill="accent5" w:themeFillShade="BF"/>
          </w:tcPr>
          <w:p w14:paraId="1DA088E1" w14:textId="77777777" w:rsidR="009D3838" w:rsidRPr="00D15DCF" w:rsidRDefault="009D3838" w:rsidP="00FC3C9F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D15DCF"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  <w:t>Reference</w:t>
            </w:r>
          </w:p>
        </w:tc>
        <w:tc>
          <w:tcPr>
            <w:tcW w:w="9841" w:type="dxa"/>
            <w:shd w:val="clear" w:color="auto" w:fill="2E74B5" w:themeFill="accent5" w:themeFillShade="BF"/>
          </w:tcPr>
          <w:p w14:paraId="32AFEDF7" w14:textId="77777777" w:rsidR="009D3838" w:rsidRPr="00D15DCF" w:rsidRDefault="009D3838" w:rsidP="00FC3C9F">
            <w:pPr>
              <w:jc w:val="center"/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</w:pPr>
            <w:r w:rsidRPr="00D15DCF">
              <w:rPr>
                <w:b/>
                <w:bCs/>
                <w:color w:val="FFFFFF" w:themeColor="background1"/>
                <w:sz w:val="24"/>
                <w:szCs w:val="24"/>
                <w:lang w:eastAsia="en-GB"/>
              </w:rPr>
              <w:t>Screenshot</w:t>
            </w:r>
          </w:p>
        </w:tc>
      </w:tr>
      <w:tr w:rsidR="009D3838" w14:paraId="2E1E4FC2" w14:textId="77777777" w:rsidTr="009D3838">
        <w:tc>
          <w:tcPr>
            <w:tcW w:w="1216" w:type="dxa"/>
          </w:tcPr>
          <w:p w14:paraId="74602C0F" w14:textId="5E8C6AF7" w:rsidR="009D3838" w:rsidRDefault="00F2540E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Create </w:t>
            </w:r>
            <w:r w:rsidRPr="00916E5C">
              <w:rPr>
                <w:sz w:val="24"/>
                <w:szCs w:val="24"/>
              </w:rPr>
              <w:t>a remote repository (2.1)</w:t>
            </w:r>
          </w:p>
        </w:tc>
        <w:tc>
          <w:tcPr>
            <w:tcW w:w="9841" w:type="dxa"/>
          </w:tcPr>
          <w:p w14:paraId="43D2DCDE" w14:textId="77777777" w:rsidR="009D3838" w:rsidRDefault="009D3838" w:rsidP="00BA0E76">
            <w:pPr>
              <w:rPr>
                <w:sz w:val="24"/>
                <w:szCs w:val="24"/>
              </w:rPr>
            </w:pPr>
          </w:p>
          <w:p w14:paraId="61DF6B25" w14:textId="54D03096" w:rsidR="009D3838" w:rsidRDefault="009D3838" w:rsidP="00BA0E76">
            <w:pPr>
              <w:rPr>
                <w:sz w:val="24"/>
                <w:szCs w:val="24"/>
              </w:rPr>
            </w:pPr>
          </w:p>
          <w:p w14:paraId="5799C09D" w14:textId="69008111" w:rsidR="009D3838" w:rsidRDefault="009D3838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had </w:t>
            </w:r>
            <w:proofErr w:type="gramStart"/>
            <w:r>
              <w:rPr>
                <w:sz w:val="24"/>
                <w:szCs w:val="24"/>
              </w:rPr>
              <w:t>already  created</w:t>
            </w:r>
            <w:proofErr w:type="gramEnd"/>
            <w:r>
              <w:rPr>
                <w:sz w:val="24"/>
                <w:szCs w:val="24"/>
              </w:rPr>
              <w:t xml:space="preserve"> a </w:t>
            </w:r>
            <w:r w:rsidR="00CD2D44">
              <w:rPr>
                <w:sz w:val="24"/>
                <w:szCs w:val="24"/>
              </w:rPr>
              <w:t>GitHub</w:t>
            </w:r>
            <w:r>
              <w:rPr>
                <w:sz w:val="24"/>
                <w:szCs w:val="24"/>
              </w:rPr>
              <w:t xml:space="preserve"> account here which is located here:</w:t>
            </w:r>
          </w:p>
          <w:p w14:paraId="66F7D03C" w14:textId="77777777" w:rsidR="009D3838" w:rsidRDefault="009D3838" w:rsidP="00BA0E76">
            <w:pPr>
              <w:rPr>
                <w:sz w:val="24"/>
                <w:szCs w:val="24"/>
              </w:rPr>
            </w:pPr>
          </w:p>
          <w:p w14:paraId="5E92E7FD" w14:textId="77777777" w:rsidR="00A85162" w:rsidRPr="00A85162" w:rsidRDefault="009D3838" w:rsidP="00BA0E76">
            <w:pPr>
              <w:rPr>
                <w:b/>
                <w:bCs/>
                <w:sz w:val="24"/>
                <w:szCs w:val="24"/>
              </w:rPr>
            </w:pPr>
            <w:hyperlink r:id="rId7" w:history="1">
              <w:r w:rsidRPr="00A85162">
                <w:rPr>
                  <w:rStyle w:val="Hyperlink"/>
                  <w:b/>
                  <w:bCs/>
                  <w:sz w:val="24"/>
                  <w:szCs w:val="24"/>
                </w:rPr>
                <w:t>https://github.com/michael-dgidc</w:t>
              </w:r>
            </w:hyperlink>
            <w:r w:rsidR="00A85162" w:rsidRPr="00A85162">
              <w:rPr>
                <w:b/>
                <w:bCs/>
                <w:sz w:val="24"/>
                <w:szCs w:val="24"/>
              </w:rPr>
              <w:t xml:space="preserve">  </w:t>
            </w:r>
          </w:p>
          <w:p w14:paraId="6E57A0F8" w14:textId="77777777" w:rsidR="00A85162" w:rsidRDefault="00A85162" w:rsidP="00BA0E76">
            <w:pPr>
              <w:rPr>
                <w:sz w:val="24"/>
                <w:szCs w:val="24"/>
              </w:rPr>
            </w:pPr>
          </w:p>
          <w:p w14:paraId="21AC21FB" w14:textId="7C5F47EF" w:rsidR="00A85162" w:rsidRDefault="00A85162" w:rsidP="00BA0E76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Also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most  of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this  work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is  here</w:t>
            </w:r>
            <w:proofErr w:type="gramEnd"/>
            <w:r>
              <w:rPr>
                <w:sz w:val="24"/>
                <w:szCs w:val="24"/>
              </w:rPr>
              <w:t>:</w:t>
            </w:r>
          </w:p>
          <w:p w14:paraId="2583B6E2" w14:textId="77777777" w:rsidR="00A85162" w:rsidRDefault="00A85162" w:rsidP="00BA0E76">
            <w:pPr>
              <w:rPr>
                <w:sz w:val="24"/>
                <w:szCs w:val="24"/>
              </w:rPr>
            </w:pPr>
          </w:p>
          <w:p w14:paraId="4CE61C0A" w14:textId="2132661A" w:rsidR="009D3838" w:rsidRPr="00A85162" w:rsidRDefault="00A85162" w:rsidP="00BA0E76">
            <w:pPr>
              <w:rPr>
                <w:b/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hyperlink r:id="rId8" w:history="1">
              <w:r w:rsidRPr="00A85162">
                <w:rPr>
                  <w:rStyle w:val="Hyperlink"/>
                  <w:b/>
                  <w:bCs/>
                  <w:sz w:val="24"/>
                  <w:szCs w:val="24"/>
                </w:rPr>
                <w:t>https://github.com/michael-dgidc/CommitsForVersionControl/commits/main/</w:t>
              </w:r>
            </w:hyperlink>
          </w:p>
          <w:p w14:paraId="71F6DD82" w14:textId="77777777" w:rsidR="00A85162" w:rsidRDefault="00A85162" w:rsidP="00BA0E76">
            <w:pPr>
              <w:rPr>
                <w:sz w:val="24"/>
                <w:szCs w:val="24"/>
              </w:rPr>
            </w:pPr>
          </w:p>
          <w:p w14:paraId="5EAE053E" w14:textId="77777777" w:rsidR="009D3838" w:rsidRDefault="009D3838" w:rsidP="00BA0E76">
            <w:pPr>
              <w:rPr>
                <w:sz w:val="24"/>
                <w:szCs w:val="24"/>
              </w:rPr>
            </w:pPr>
          </w:p>
          <w:p w14:paraId="51359813" w14:textId="582EFFF2" w:rsidR="009D3838" w:rsidRDefault="009D3838" w:rsidP="00BA0E76">
            <w:pPr>
              <w:rPr>
                <w:sz w:val="24"/>
                <w:szCs w:val="24"/>
              </w:rPr>
            </w:pPr>
            <w:r w:rsidRPr="009D3838">
              <w:rPr>
                <w:sz w:val="24"/>
                <w:szCs w:val="24"/>
              </w:rPr>
              <w:t xml:space="preserve">I logged into the account, selected the </w:t>
            </w:r>
            <w:r w:rsidRPr="009D3838">
              <w:rPr>
                <w:b/>
                <w:bCs/>
                <w:sz w:val="24"/>
                <w:szCs w:val="24"/>
              </w:rPr>
              <w:t>Repositories</w:t>
            </w:r>
            <w:r w:rsidRPr="009D3838">
              <w:rPr>
                <w:sz w:val="24"/>
                <w:szCs w:val="24"/>
              </w:rPr>
              <w:t xml:space="preserve"> tab, and clicked the green </w:t>
            </w:r>
            <w:r w:rsidRPr="009D3838">
              <w:rPr>
                <w:b/>
                <w:bCs/>
                <w:sz w:val="24"/>
                <w:szCs w:val="24"/>
              </w:rPr>
              <w:t>New</w:t>
            </w:r>
            <w:r w:rsidRPr="009D3838">
              <w:rPr>
                <w:sz w:val="24"/>
                <w:szCs w:val="24"/>
              </w:rPr>
              <w:t xml:space="preserve"> button to create a new repository. I then completed the setup options shown below, choosing to make the repository public, configure it for Python development, and include a </w:t>
            </w:r>
            <w:proofErr w:type="gramStart"/>
            <w:r w:rsidRPr="009D3838">
              <w:rPr>
                <w:sz w:val="24"/>
                <w:szCs w:val="24"/>
              </w:rPr>
              <w:t>Python .</w:t>
            </w:r>
            <w:proofErr w:type="spellStart"/>
            <w:r w:rsidRPr="009D3838">
              <w:rPr>
                <w:sz w:val="24"/>
                <w:szCs w:val="24"/>
              </w:rPr>
              <w:t>gitignore</w:t>
            </w:r>
            <w:proofErr w:type="spellEnd"/>
            <w:proofErr w:type="gramEnd"/>
            <w:r w:rsidRPr="009D3838">
              <w:rPr>
                <w:sz w:val="24"/>
                <w:szCs w:val="24"/>
              </w:rPr>
              <w:t xml:space="preserve"> file.</w:t>
            </w:r>
          </w:p>
          <w:p w14:paraId="1C9E8510" w14:textId="77777777" w:rsidR="009D3838" w:rsidRDefault="009D3838" w:rsidP="00BA0E76">
            <w:pPr>
              <w:rPr>
                <w:sz w:val="24"/>
                <w:szCs w:val="24"/>
              </w:rPr>
            </w:pPr>
          </w:p>
          <w:p w14:paraId="6A10DD9F" w14:textId="0DDAE4BF" w:rsidR="009D3838" w:rsidRDefault="009D3838" w:rsidP="00BA0E76">
            <w:pPr>
              <w:rPr>
                <w:sz w:val="24"/>
                <w:szCs w:val="24"/>
              </w:rPr>
            </w:pPr>
            <w:r w:rsidRPr="009D3838">
              <w:rPr>
                <w:sz w:val="24"/>
                <w:szCs w:val="24"/>
              </w:rPr>
              <w:lastRenderedPageBreak/>
              <w:drawing>
                <wp:inline distT="0" distB="0" distL="0" distR="0" wp14:anchorId="21862EF5" wp14:editId="33C42FFE">
                  <wp:extent cx="6111875" cy="3874770"/>
                  <wp:effectExtent l="0" t="0" r="3175" b="0"/>
                  <wp:docPr id="28251420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51420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3874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B5295B" w14:textId="77777777" w:rsidR="009D3838" w:rsidRDefault="009D3838" w:rsidP="00BA0E76">
            <w:pPr>
              <w:rPr>
                <w:sz w:val="24"/>
                <w:szCs w:val="24"/>
              </w:rPr>
            </w:pPr>
          </w:p>
          <w:p w14:paraId="7D72757F" w14:textId="1AE4FF7A" w:rsidR="009D3838" w:rsidRDefault="009D3838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 </w:t>
            </w:r>
            <w:r w:rsidR="006A1C8D">
              <w:rPr>
                <w:sz w:val="24"/>
                <w:szCs w:val="24"/>
              </w:rPr>
              <w:t xml:space="preserve">newly created </w:t>
            </w:r>
            <w:r>
              <w:rPr>
                <w:sz w:val="24"/>
                <w:szCs w:val="24"/>
              </w:rPr>
              <w:t>repo created can</w:t>
            </w:r>
            <w:r w:rsidR="006A1C8D">
              <w:rPr>
                <w:sz w:val="24"/>
                <w:szCs w:val="24"/>
              </w:rPr>
              <w:t xml:space="preserve"> </w:t>
            </w:r>
            <w:proofErr w:type="gramStart"/>
            <w:r w:rsidR="006A1C8D">
              <w:rPr>
                <w:sz w:val="24"/>
                <w:szCs w:val="24"/>
              </w:rPr>
              <w:t>now</w:t>
            </w:r>
            <w:r>
              <w:rPr>
                <w:sz w:val="24"/>
                <w:szCs w:val="24"/>
              </w:rPr>
              <w:t xml:space="preserve">  be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fou</w:t>
            </w:r>
            <w:r w:rsidR="006A1C8D">
              <w:rPr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d  at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link  below</w:t>
            </w:r>
            <w:proofErr w:type="gramEnd"/>
            <w:r>
              <w:rPr>
                <w:sz w:val="24"/>
                <w:szCs w:val="24"/>
              </w:rPr>
              <w:t>:</w:t>
            </w:r>
          </w:p>
          <w:p w14:paraId="1D408944" w14:textId="4677CFFA" w:rsidR="009D3838" w:rsidRDefault="009D3838" w:rsidP="00BA0E76">
            <w:pPr>
              <w:rPr>
                <w:sz w:val="24"/>
                <w:szCs w:val="24"/>
              </w:rPr>
            </w:pPr>
            <w:hyperlink r:id="rId10" w:history="1">
              <w:proofErr w:type="spellStart"/>
              <w:r w:rsidRPr="009D3838">
                <w:rPr>
                  <w:rStyle w:val="Hyperlink"/>
                  <w:sz w:val="24"/>
                  <w:szCs w:val="24"/>
                </w:rPr>
                <w:t>michael-dgidc</w:t>
              </w:r>
              <w:proofErr w:type="spellEnd"/>
              <w:r w:rsidRPr="009D3838">
                <w:rPr>
                  <w:rStyle w:val="Hyperlink"/>
                  <w:sz w:val="24"/>
                  <w:szCs w:val="24"/>
                </w:rPr>
                <w:t>/Day-7-Python-Course: Day 7</w:t>
              </w:r>
              <w:r w:rsidRPr="009D3838">
                <w:rPr>
                  <w:rStyle w:val="Hyperlink"/>
                  <w:sz w:val="24"/>
                  <w:szCs w:val="24"/>
                </w:rPr>
                <w:t xml:space="preserve"> </w:t>
              </w:r>
              <w:r w:rsidRPr="009D3838">
                <w:rPr>
                  <w:rStyle w:val="Hyperlink"/>
                  <w:sz w:val="24"/>
                  <w:szCs w:val="24"/>
                </w:rPr>
                <w:t>Python Course</w:t>
              </w:r>
            </w:hyperlink>
          </w:p>
          <w:p w14:paraId="4446BF2D" w14:textId="77777777" w:rsidR="009D3838" w:rsidRDefault="009D3838" w:rsidP="00BA0E76">
            <w:pPr>
              <w:rPr>
                <w:sz w:val="24"/>
                <w:szCs w:val="24"/>
              </w:rPr>
            </w:pPr>
          </w:p>
          <w:p w14:paraId="31067579" w14:textId="53C5B0E5" w:rsidR="009D3838" w:rsidRDefault="009D3838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And (in Portal) it looks like </w:t>
            </w:r>
            <w:proofErr w:type="gramStart"/>
            <w:r>
              <w:rPr>
                <w:sz w:val="24"/>
                <w:szCs w:val="24"/>
              </w:rPr>
              <w:t>this :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14:paraId="59F6E5EA" w14:textId="716BAE3D" w:rsidR="006A1C8D" w:rsidRDefault="006A1C8D" w:rsidP="00BA0E76">
            <w:pPr>
              <w:rPr>
                <w:sz w:val="24"/>
                <w:szCs w:val="24"/>
              </w:rPr>
            </w:pPr>
            <w:r w:rsidRPr="006A1C8D">
              <w:rPr>
                <w:sz w:val="24"/>
                <w:szCs w:val="24"/>
              </w:rPr>
              <w:drawing>
                <wp:inline distT="0" distB="0" distL="0" distR="0" wp14:anchorId="4B084F59" wp14:editId="18D8E678">
                  <wp:extent cx="6111875" cy="3614420"/>
                  <wp:effectExtent l="0" t="0" r="3175" b="5080"/>
                  <wp:docPr id="67768714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7687146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3614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10067E" w14:textId="77777777" w:rsidR="009D3838" w:rsidRDefault="009D3838" w:rsidP="00BA0E76">
            <w:pPr>
              <w:rPr>
                <w:sz w:val="24"/>
                <w:szCs w:val="24"/>
              </w:rPr>
            </w:pPr>
          </w:p>
          <w:p w14:paraId="081D80A8" w14:textId="77777777" w:rsidR="006A1C8D" w:rsidRDefault="006A1C8D" w:rsidP="00BA0E76">
            <w:pPr>
              <w:rPr>
                <w:sz w:val="24"/>
                <w:szCs w:val="24"/>
              </w:rPr>
            </w:pPr>
          </w:p>
          <w:p w14:paraId="3E8FA41B" w14:textId="77777777" w:rsidR="006A1C8D" w:rsidRDefault="006A1C8D" w:rsidP="00BA0E76">
            <w:pPr>
              <w:rPr>
                <w:sz w:val="24"/>
                <w:szCs w:val="24"/>
              </w:rPr>
            </w:pPr>
          </w:p>
          <w:p w14:paraId="3336804B" w14:textId="46B23BDC" w:rsidR="009D3838" w:rsidRDefault="006A1C8D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Additionally (after a sync) this became available in </w:t>
            </w:r>
            <w:proofErr w:type="spell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 xml:space="preserve"> desktop as below:</w:t>
            </w:r>
          </w:p>
          <w:p w14:paraId="7EE8B080" w14:textId="77777777" w:rsidR="006A1C8D" w:rsidRDefault="006A1C8D" w:rsidP="00BA0E76">
            <w:pPr>
              <w:rPr>
                <w:sz w:val="24"/>
                <w:szCs w:val="24"/>
              </w:rPr>
            </w:pPr>
          </w:p>
          <w:p w14:paraId="1785AE15" w14:textId="2A4F2A4D" w:rsidR="006A1C8D" w:rsidRDefault="006A1C8D" w:rsidP="00BA0E76">
            <w:pPr>
              <w:rPr>
                <w:sz w:val="24"/>
                <w:szCs w:val="24"/>
              </w:rPr>
            </w:pPr>
            <w:r w:rsidRPr="006A1C8D">
              <w:rPr>
                <w:sz w:val="24"/>
                <w:szCs w:val="24"/>
              </w:rPr>
              <w:drawing>
                <wp:inline distT="0" distB="0" distL="0" distR="0" wp14:anchorId="3A168285" wp14:editId="0C9A0B26">
                  <wp:extent cx="6111875" cy="1691640"/>
                  <wp:effectExtent l="0" t="0" r="3175" b="3810"/>
                  <wp:docPr id="2015597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5597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169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0ED2DC" w14:textId="77777777" w:rsidR="009D3838" w:rsidRDefault="009D3838" w:rsidP="00BA0E76">
            <w:pPr>
              <w:rPr>
                <w:sz w:val="24"/>
                <w:szCs w:val="24"/>
              </w:rPr>
            </w:pPr>
          </w:p>
          <w:p w14:paraId="1E6127EB" w14:textId="77777777" w:rsidR="009D3838" w:rsidRDefault="009D3838" w:rsidP="00BA0E76">
            <w:pPr>
              <w:rPr>
                <w:sz w:val="24"/>
                <w:szCs w:val="24"/>
              </w:rPr>
            </w:pPr>
          </w:p>
          <w:p w14:paraId="45ABD445" w14:textId="77777777" w:rsidR="009D3838" w:rsidRDefault="009D3838" w:rsidP="00BA0E76">
            <w:pPr>
              <w:rPr>
                <w:sz w:val="24"/>
                <w:szCs w:val="24"/>
              </w:rPr>
            </w:pPr>
          </w:p>
          <w:p w14:paraId="3019DC24" w14:textId="449F4575" w:rsidR="009D3838" w:rsidRDefault="009D3838" w:rsidP="00BA0E76">
            <w:pPr>
              <w:rPr>
                <w:sz w:val="24"/>
                <w:szCs w:val="24"/>
              </w:rPr>
            </w:pPr>
          </w:p>
          <w:p w14:paraId="228B0FE7" w14:textId="77777777" w:rsidR="009D3838" w:rsidRDefault="009D3838" w:rsidP="00BA0E76">
            <w:pPr>
              <w:rPr>
                <w:sz w:val="24"/>
                <w:szCs w:val="24"/>
              </w:rPr>
            </w:pPr>
          </w:p>
          <w:p w14:paraId="28873655" w14:textId="0E53EA47" w:rsidR="009D3838" w:rsidRDefault="009D3838" w:rsidP="00BA0E76">
            <w:pPr>
              <w:rPr>
                <w:sz w:val="24"/>
                <w:szCs w:val="24"/>
              </w:rPr>
            </w:pPr>
          </w:p>
        </w:tc>
      </w:tr>
      <w:tr w:rsidR="009D3838" w14:paraId="70814096" w14:textId="77777777" w:rsidTr="009D3838">
        <w:tc>
          <w:tcPr>
            <w:tcW w:w="1216" w:type="dxa"/>
          </w:tcPr>
          <w:p w14:paraId="52E2E07A" w14:textId="77777777" w:rsidR="00943FEA" w:rsidRDefault="00F2540E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Fork a </w:t>
            </w:r>
            <w:proofErr w:type="gramStart"/>
            <w:r>
              <w:rPr>
                <w:sz w:val="24"/>
                <w:szCs w:val="24"/>
              </w:rPr>
              <w:t xml:space="preserve">remote </w:t>
            </w:r>
            <w:r w:rsidRPr="00916E5C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Repo</w:t>
            </w:r>
            <w:proofErr w:type="gramEnd"/>
          </w:p>
          <w:p w14:paraId="5BE69F77" w14:textId="76CA887B" w:rsidR="009D3838" w:rsidRDefault="00F2540E" w:rsidP="00BA0E76">
            <w:pPr>
              <w:rPr>
                <w:sz w:val="24"/>
                <w:szCs w:val="24"/>
              </w:rPr>
            </w:pPr>
            <w:r w:rsidRPr="00916E5C">
              <w:rPr>
                <w:sz w:val="24"/>
                <w:szCs w:val="24"/>
              </w:rPr>
              <w:t>(2.</w:t>
            </w:r>
            <w:r>
              <w:rPr>
                <w:sz w:val="24"/>
                <w:szCs w:val="24"/>
              </w:rPr>
              <w:t>2</w:t>
            </w:r>
            <w:r w:rsidRPr="00916E5C">
              <w:rPr>
                <w:sz w:val="24"/>
                <w:szCs w:val="24"/>
              </w:rPr>
              <w:t>)</w:t>
            </w:r>
          </w:p>
        </w:tc>
        <w:tc>
          <w:tcPr>
            <w:tcW w:w="9841" w:type="dxa"/>
          </w:tcPr>
          <w:p w14:paraId="2FF40FF7" w14:textId="77777777" w:rsidR="009D3838" w:rsidRDefault="00943FEA" w:rsidP="00BA0E76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  have</w:t>
            </w:r>
            <w:proofErr w:type="gramEnd"/>
            <w:r>
              <w:rPr>
                <w:sz w:val="24"/>
                <w:szCs w:val="24"/>
              </w:rPr>
              <w:t xml:space="preserve">  started from an interesting local public </w:t>
            </w:r>
            <w:proofErr w:type="gramStart"/>
            <w:r>
              <w:rPr>
                <w:sz w:val="24"/>
                <w:szCs w:val="24"/>
              </w:rPr>
              <w:t>repo  for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a  word</w:t>
            </w:r>
            <w:proofErr w:type="gramEnd"/>
            <w:r>
              <w:rPr>
                <w:sz w:val="24"/>
                <w:szCs w:val="24"/>
              </w:rPr>
              <w:t xml:space="preserve"> game </w:t>
            </w:r>
            <w:proofErr w:type="gramStart"/>
            <w:r>
              <w:rPr>
                <w:sz w:val="24"/>
                <w:szCs w:val="24"/>
              </w:rPr>
              <w:t>located  here</w:t>
            </w:r>
            <w:proofErr w:type="gramEnd"/>
            <w:r>
              <w:rPr>
                <w:sz w:val="24"/>
                <w:szCs w:val="24"/>
              </w:rPr>
              <w:t>:</w:t>
            </w:r>
          </w:p>
          <w:p w14:paraId="34B4B323" w14:textId="77777777" w:rsidR="00943FEA" w:rsidRDefault="00943FEA" w:rsidP="00BA0E76">
            <w:pPr>
              <w:rPr>
                <w:sz w:val="24"/>
                <w:szCs w:val="24"/>
              </w:rPr>
            </w:pPr>
          </w:p>
          <w:p w14:paraId="02404C44" w14:textId="77777777" w:rsidR="00943FEA" w:rsidRDefault="00943FEA" w:rsidP="00BA0E76">
            <w:pPr>
              <w:rPr>
                <w:sz w:val="24"/>
                <w:szCs w:val="24"/>
              </w:rPr>
            </w:pPr>
            <w:hyperlink r:id="rId13" w:history="1">
              <w:r w:rsidRPr="00943FEA">
                <w:rPr>
                  <w:rStyle w:val="Hyperlink"/>
                  <w:sz w:val="24"/>
                  <w:szCs w:val="24"/>
                </w:rPr>
                <w:t>RUDRA212003/</w:t>
              </w:r>
              <w:proofErr w:type="spellStart"/>
              <w:r w:rsidRPr="00943FEA">
                <w:rPr>
                  <w:rStyle w:val="Hyperlink"/>
                  <w:sz w:val="24"/>
                  <w:szCs w:val="24"/>
                </w:rPr>
                <w:t>scramble_word_game</w:t>
              </w:r>
              <w:proofErr w:type="spellEnd"/>
              <w:r w:rsidRPr="00943FEA">
                <w:rPr>
                  <w:rStyle w:val="Hyperlink"/>
                  <w:sz w:val="24"/>
                  <w:szCs w:val="24"/>
                </w:rPr>
                <w:t xml:space="preserve">: This is a Scramble Word Game built using the </w:t>
              </w:r>
              <w:proofErr w:type="spellStart"/>
              <w:r w:rsidRPr="00943FEA">
                <w:rPr>
                  <w:rStyle w:val="Hyperlink"/>
                  <w:sz w:val="24"/>
                  <w:szCs w:val="24"/>
                </w:rPr>
                <w:t>Pygame</w:t>
              </w:r>
              <w:proofErr w:type="spellEnd"/>
              <w:r w:rsidRPr="00943FEA">
                <w:rPr>
                  <w:rStyle w:val="Hyperlink"/>
                  <w:sz w:val="24"/>
                  <w:szCs w:val="24"/>
                </w:rPr>
                <w:t xml:space="preserve"> module in Python. The game challenges the player to unscramble a series of shuffled words within a given time limit. It's a simple yet engaging game designed to improve vocabulary and problem-solving skills</w:t>
              </w:r>
            </w:hyperlink>
          </w:p>
          <w:p w14:paraId="49165369" w14:textId="6C429415" w:rsidR="00943FEA" w:rsidRDefault="00943FEA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I </w:t>
            </w:r>
            <w:proofErr w:type="gramStart"/>
            <w:r>
              <w:rPr>
                <w:sz w:val="24"/>
                <w:szCs w:val="24"/>
              </w:rPr>
              <w:t>click  the</w:t>
            </w:r>
            <w:proofErr w:type="gramEnd"/>
            <w:r>
              <w:rPr>
                <w:sz w:val="24"/>
                <w:szCs w:val="24"/>
              </w:rPr>
              <w:t xml:space="preserve"> Fork option </w:t>
            </w:r>
            <w:proofErr w:type="gramStart"/>
            <w:r>
              <w:rPr>
                <w:sz w:val="24"/>
                <w:szCs w:val="24"/>
              </w:rPr>
              <w:t>as  below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Pr="00943FEA">
              <w:rPr>
                <w:sz w:val="24"/>
                <w:szCs w:val="24"/>
              </w:rPr>
              <w:drawing>
                <wp:inline distT="0" distB="0" distL="0" distR="0" wp14:anchorId="5137E7E2" wp14:editId="68C7A57C">
                  <wp:extent cx="6111875" cy="2155190"/>
                  <wp:effectExtent l="0" t="0" r="3175" b="0"/>
                  <wp:docPr id="12975250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752505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215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087960" w14:textId="77777777" w:rsidR="00943FEA" w:rsidRDefault="00943FEA" w:rsidP="00BA0E76">
            <w:pPr>
              <w:rPr>
                <w:sz w:val="24"/>
                <w:szCs w:val="24"/>
              </w:rPr>
            </w:pPr>
          </w:p>
          <w:p w14:paraId="4DDBE6FF" w14:textId="77777777" w:rsidR="00943FEA" w:rsidRDefault="00943FEA" w:rsidP="00BA0E76">
            <w:pPr>
              <w:rPr>
                <w:sz w:val="24"/>
                <w:szCs w:val="24"/>
              </w:rPr>
            </w:pPr>
          </w:p>
          <w:p w14:paraId="27AC4709" w14:textId="695BB110" w:rsidR="00943FEA" w:rsidRDefault="00943FEA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</w:t>
            </w:r>
            <w:proofErr w:type="gramStart"/>
            <w:r>
              <w:rPr>
                <w:sz w:val="24"/>
                <w:szCs w:val="24"/>
              </w:rPr>
              <w:t>then  give</w:t>
            </w:r>
            <w:proofErr w:type="gramEnd"/>
            <w:r>
              <w:rPr>
                <w:sz w:val="24"/>
                <w:szCs w:val="24"/>
              </w:rPr>
              <w:t xml:space="preserve"> the </w:t>
            </w:r>
            <w:proofErr w:type="gramStart"/>
            <w:r>
              <w:rPr>
                <w:sz w:val="24"/>
                <w:szCs w:val="24"/>
              </w:rPr>
              <w:t>fork  a</w:t>
            </w:r>
            <w:proofErr w:type="gramEnd"/>
            <w:r>
              <w:rPr>
                <w:sz w:val="24"/>
                <w:szCs w:val="24"/>
              </w:rPr>
              <w:t xml:space="preserve"> new </w:t>
            </w:r>
            <w:r w:rsidR="00D11C32">
              <w:rPr>
                <w:sz w:val="24"/>
                <w:szCs w:val="24"/>
              </w:rPr>
              <w:t>‘</w:t>
            </w:r>
            <w:proofErr w:type="gramStart"/>
            <w:r>
              <w:rPr>
                <w:sz w:val="24"/>
                <w:szCs w:val="24"/>
              </w:rPr>
              <w:t>Michael  name</w:t>
            </w:r>
            <w:r w:rsidR="00D11C32">
              <w:rPr>
                <w:sz w:val="24"/>
                <w:szCs w:val="24"/>
              </w:rPr>
              <w:t>’</w:t>
            </w:r>
            <w:r>
              <w:rPr>
                <w:sz w:val="24"/>
                <w:szCs w:val="24"/>
              </w:rPr>
              <w:t xml:space="preserve">  and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gramStart"/>
            <w:r>
              <w:rPr>
                <w:sz w:val="24"/>
                <w:szCs w:val="24"/>
              </w:rPr>
              <w:t>a  new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public  fork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gramStart"/>
            <w:r>
              <w:rPr>
                <w:sz w:val="24"/>
                <w:szCs w:val="24"/>
              </w:rPr>
              <w:t>is  created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</w:p>
          <w:p w14:paraId="6903A275" w14:textId="77777777" w:rsidR="00943FEA" w:rsidRDefault="00943FEA" w:rsidP="00BA0E76">
            <w:pPr>
              <w:rPr>
                <w:sz w:val="24"/>
                <w:szCs w:val="24"/>
              </w:rPr>
            </w:pPr>
          </w:p>
          <w:p w14:paraId="7E11895A" w14:textId="282FF640" w:rsidR="00943FEA" w:rsidRDefault="00943FEA" w:rsidP="00BA0E76">
            <w:pPr>
              <w:rPr>
                <w:sz w:val="24"/>
                <w:szCs w:val="24"/>
              </w:rPr>
            </w:pPr>
            <w:r w:rsidRPr="00943FEA">
              <w:rPr>
                <w:sz w:val="24"/>
                <w:szCs w:val="24"/>
              </w:rPr>
              <w:lastRenderedPageBreak/>
              <w:drawing>
                <wp:inline distT="0" distB="0" distL="0" distR="0" wp14:anchorId="5306AFB1" wp14:editId="428F0D37">
                  <wp:extent cx="6111875" cy="3302000"/>
                  <wp:effectExtent l="0" t="0" r="3175" b="0"/>
                  <wp:docPr id="19081658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816580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33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2D5975" w14:textId="77777777" w:rsidR="00943FEA" w:rsidRDefault="00943FEA" w:rsidP="00BA0E76">
            <w:pPr>
              <w:rPr>
                <w:sz w:val="24"/>
                <w:szCs w:val="24"/>
              </w:rPr>
            </w:pPr>
          </w:p>
          <w:p w14:paraId="6E245880" w14:textId="49209BDC" w:rsidR="00943FEA" w:rsidRDefault="00943FEA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This </w:t>
            </w:r>
            <w:proofErr w:type="gramStart"/>
            <w:r>
              <w:rPr>
                <w:sz w:val="24"/>
                <w:szCs w:val="24"/>
              </w:rPr>
              <w:t>can  be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gramStart"/>
            <w:r>
              <w:rPr>
                <w:sz w:val="24"/>
                <w:szCs w:val="24"/>
              </w:rPr>
              <w:t>found  here</w:t>
            </w:r>
            <w:proofErr w:type="gramEnd"/>
            <w:r>
              <w:rPr>
                <w:sz w:val="24"/>
                <w:szCs w:val="24"/>
              </w:rPr>
              <w:t>:</w:t>
            </w:r>
          </w:p>
          <w:p w14:paraId="6CE007DA" w14:textId="77777777" w:rsidR="00943FEA" w:rsidRDefault="00943FEA" w:rsidP="00BA0E76">
            <w:pPr>
              <w:rPr>
                <w:sz w:val="24"/>
                <w:szCs w:val="24"/>
              </w:rPr>
            </w:pPr>
          </w:p>
          <w:p w14:paraId="578B44C1" w14:textId="23D0A997" w:rsidR="00943FEA" w:rsidRDefault="00943FEA" w:rsidP="00BA0E76">
            <w:pPr>
              <w:rPr>
                <w:sz w:val="24"/>
                <w:szCs w:val="24"/>
              </w:rPr>
            </w:pPr>
            <w:hyperlink r:id="rId16" w:history="1">
              <w:proofErr w:type="spellStart"/>
              <w:r w:rsidRPr="00943FEA">
                <w:rPr>
                  <w:rStyle w:val="Hyperlink"/>
                  <w:sz w:val="24"/>
                  <w:szCs w:val="24"/>
                </w:rPr>
                <w:t>michael-dgidc</w:t>
              </w:r>
              <w:proofErr w:type="spellEnd"/>
              <w:r w:rsidRPr="00943FEA">
                <w:rPr>
                  <w:rStyle w:val="Hyperlink"/>
                  <w:sz w:val="24"/>
                  <w:szCs w:val="24"/>
                </w:rPr>
                <w:t>/</w:t>
              </w:r>
              <w:proofErr w:type="spellStart"/>
              <w:r w:rsidRPr="00943FEA">
                <w:rPr>
                  <w:rStyle w:val="Hyperlink"/>
                  <w:sz w:val="24"/>
                  <w:szCs w:val="24"/>
                </w:rPr>
                <w:t>scramble_word_game_michael</w:t>
              </w:r>
              <w:proofErr w:type="spellEnd"/>
              <w:r w:rsidRPr="00943FEA">
                <w:rPr>
                  <w:rStyle w:val="Hyperlink"/>
                  <w:sz w:val="24"/>
                  <w:szCs w:val="24"/>
                </w:rPr>
                <w:t xml:space="preserve">-: This is a Scramble Word Game built using the </w:t>
              </w:r>
              <w:proofErr w:type="spellStart"/>
              <w:r w:rsidRPr="00943FEA">
                <w:rPr>
                  <w:rStyle w:val="Hyperlink"/>
                  <w:sz w:val="24"/>
                  <w:szCs w:val="24"/>
                </w:rPr>
                <w:t>Pygame</w:t>
              </w:r>
              <w:proofErr w:type="spellEnd"/>
              <w:r w:rsidRPr="00943FEA">
                <w:rPr>
                  <w:rStyle w:val="Hyperlink"/>
                  <w:sz w:val="24"/>
                  <w:szCs w:val="24"/>
                </w:rPr>
                <w:t xml:space="preserve"> module in Python. The game challenges the player to unscramble a series of shuffled words within a given time limit. It's a simple yet engaging game designed to improve vocabulary and problem-solving skills</w:t>
              </w:r>
            </w:hyperlink>
          </w:p>
          <w:p w14:paraId="38E3C390" w14:textId="77777777" w:rsidR="00943FEA" w:rsidRDefault="00943FEA" w:rsidP="00BA0E76">
            <w:pPr>
              <w:rPr>
                <w:sz w:val="24"/>
                <w:szCs w:val="24"/>
              </w:rPr>
            </w:pPr>
          </w:p>
          <w:p w14:paraId="5E3E62AC" w14:textId="765278E1" w:rsidR="00943FEA" w:rsidRDefault="00943FEA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This game is then available in my IDE as below:</w:t>
            </w:r>
          </w:p>
          <w:p w14:paraId="5443D6CF" w14:textId="77777777" w:rsidR="00943FEA" w:rsidRDefault="00943FEA" w:rsidP="00BA0E76">
            <w:pPr>
              <w:rPr>
                <w:sz w:val="24"/>
                <w:szCs w:val="24"/>
              </w:rPr>
            </w:pPr>
          </w:p>
          <w:p w14:paraId="39A9195F" w14:textId="60310579" w:rsidR="00943FEA" w:rsidRDefault="00943FEA" w:rsidP="00BA0E76">
            <w:pPr>
              <w:rPr>
                <w:sz w:val="24"/>
                <w:szCs w:val="24"/>
              </w:rPr>
            </w:pPr>
            <w:r w:rsidRPr="00943FEA">
              <w:rPr>
                <w:sz w:val="24"/>
                <w:szCs w:val="24"/>
              </w:rPr>
              <w:drawing>
                <wp:inline distT="0" distB="0" distL="0" distR="0" wp14:anchorId="53ABE898" wp14:editId="0506EFCE">
                  <wp:extent cx="6111875" cy="2406650"/>
                  <wp:effectExtent l="0" t="0" r="3175" b="0"/>
                  <wp:docPr id="8878680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868028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2406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A38EE8" w14:textId="77777777" w:rsidR="00943FEA" w:rsidRDefault="00943FEA" w:rsidP="00BA0E76">
            <w:pPr>
              <w:rPr>
                <w:sz w:val="24"/>
                <w:szCs w:val="24"/>
              </w:rPr>
            </w:pPr>
          </w:p>
          <w:p w14:paraId="5B481EED" w14:textId="77777777" w:rsidR="00943FEA" w:rsidRDefault="00943FEA" w:rsidP="00BA0E76">
            <w:pPr>
              <w:rPr>
                <w:sz w:val="24"/>
                <w:szCs w:val="24"/>
              </w:rPr>
            </w:pPr>
          </w:p>
          <w:p w14:paraId="6EBB135D" w14:textId="481C0307" w:rsidR="00943FEA" w:rsidRDefault="00943FEA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</w:t>
            </w:r>
            <w:proofErr w:type="gramStart"/>
            <w:r>
              <w:rPr>
                <w:sz w:val="24"/>
                <w:szCs w:val="24"/>
              </w:rPr>
              <w:t>then  ran</w:t>
            </w:r>
            <w:proofErr w:type="gramEnd"/>
            <w:r>
              <w:rPr>
                <w:sz w:val="24"/>
                <w:szCs w:val="24"/>
              </w:rPr>
              <w:t xml:space="preserve"> the prompt</w:t>
            </w:r>
            <w:r w:rsidR="00CD2D44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pip install </w:t>
            </w:r>
            <w:proofErr w:type="spellStart"/>
            <w:r>
              <w:rPr>
                <w:sz w:val="24"/>
                <w:szCs w:val="24"/>
              </w:rPr>
              <w:t>pygame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  <w:p w14:paraId="398077D7" w14:textId="72D19985" w:rsidR="00943FEA" w:rsidRDefault="00943FEA" w:rsidP="00BA0E76">
            <w:pPr>
              <w:rPr>
                <w:sz w:val="24"/>
                <w:szCs w:val="24"/>
              </w:rPr>
            </w:pPr>
            <w:r w:rsidRPr="00943FEA">
              <w:rPr>
                <w:sz w:val="24"/>
                <w:szCs w:val="24"/>
              </w:rPr>
              <w:lastRenderedPageBreak/>
              <w:drawing>
                <wp:inline distT="0" distB="0" distL="0" distR="0" wp14:anchorId="6DFB852A" wp14:editId="65309437">
                  <wp:extent cx="6111875" cy="1348740"/>
                  <wp:effectExtent l="0" t="0" r="3175" b="3810"/>
                  <wp:docPr id="1652012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20128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134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838" w14:paraId="34EB01CA" w14:textId="77777777" w:rsidTr="009D3838">
        <w:tc>
          <w:tcPr>
            <w:tcW w:w="1216" w:type="dxa"/>
          </w:tcPr>
          <w:p w14:paraId="1E8DCC4C" w14:textId="77777777" w:rsidR="009D3838" w:rsidRDefault="00CF1055" w:rsidP="00BA0E76">
            <w:pPr>
              <w:rPr>
                <w:sz w:val="24"/>
                <w:szCs w:val="24"/>
              </w:rPr>
            </w:pPr>
            <w:r w:rsidRPr="00CF1055">
              <w:rPr>
                <w:sz w:val="24"/>
                <w:szCs w:val="24"/>
              </w:rPr>
              <w:lastRenderedPageBreak/>
              <w:t>2.3 Demonstrate the use of commits for version control.</w:t>
            </w:r>
          </w:p>
          <w:p w14:paraId="66F22740" w14:textId="77777777" w:rsidR="00CF1055" w:rsidRDefault="00CF1055" w:rsidP="00BA0E76">
            <w:pPr>
              <w:rPr>
                <w:sz w:val="24"/>
                <w:szCs w:val="24"/>
              </w:rPr>
            </w:pPr>
          </w:p>
          <w:p w14:paraId="7BB226F9" w14:textId="77777777" w:rsidR="00CF1055" w:rsidRDefault="00CF1055" w:rsidP="00BA0E76">
            <w:pPr>
              <w:rPr>
                <w:sz w:val="24"/>
                <w:szCs w:val="24"/>
              </w:rPr>
            </w:pPr>
          </w:p>
          <w:p w14:paraId="702D2E51" w14:textId="77777777" w:rsidR="00CF1055" w:rsidRDefault="00CF1055" w:rsidP="00BA0E76">
            <w:pPr>
              <w:rPr>
                <w:sz w:val="24"/>
                <w:szCs w:val="24"/>
              </w:rPr>
            </w:pPr>
          </w:p>
          <w:p w14:paraId="6B66EF95" w14:textId="77777777" w:rsidR="00CF1055" w:rsidRDefault="00CF1055" w:rsidP="00BA0E76">
            <w:pPr>
              <w:rPr>
                <w:sz w:val="24"/>
                <w:szCs w:val="24"/>
              </w:rPr>
            </w:pPr>
          </w:p>
          <w:p w14:paraId="56DCEE85" w14:textId="77777777" w:rsidR="00CF1055" w:rsidRDefault="00CF1055" w:rsidP="00BA0E76">
            <w:pPr>
              <w:rPr>
                <w:sz w:val="24"/>
                <w:szCs w:val="24"/>
              </w:rPr>
            </w:pPr>
          </w:p>
          <w:p w14:paraId="388FCB66" w14:textId="77777777" w:rsidR="00CF1055" w:rsidRDefault="00CF1055" w:rsidP="00BA0E76">
            <w:pPr>
              <w:rPr>
                <w:sz w:val="24"/>
                <w:szCs w:val="24"/>
              </w:rPr>
            </w:pPr>
          </w:p>
          <w:p w14:paraId="24F7455F" w14:textId="77777777" w:rsidR="00CF1055" w:rsidRDefault="00CF1055" w:rsidP="00BA0E76">
            <w:pPr>
              <w:rPr>
                <w:sz w:val="24"/>
                <w:szCs w:val="24"/>
              </w:rPr>
            </w:pPr>
          </w:p>
          <w:p w14:paraId="035AB246" w14:textId="77777777" w:rsidR="00CF1055" w:rsidRDefault="00CF1055" w:rsidP="00BA0E76">
            <w:pPr>
              <w:rPr>
                <w:sz w:val="24"/>
                <w:szCs w:val="24"/>
              </w:rPr>
            </w:pPr>
          </w:p>
          <w:p w14:paraId="2997A591" w14:textId="625AFF1B" w:rsidR="00CF1055" w:rsidRDefault="00CF1055" w:rsidP="00BA0E76">
            <w:pPr>
              <w:rPr>
                <w:sz w:val="24"/>
                <w:szCs w:val="24"/>
              </w:rPr>
            </w:pPr>
          </w:p>
        </w:tc>
        <w:tc>
          <w:tcPr>
            <w:tcW w:w="9841" w:type="dxa"/>
          </w:tcPr>
          <w:p w14:paraId="6342C9B7" w14:textId="77777777" w:rsidR="009D3838" w:rsidRDefault="009D3838" w:rsidP="009D3838">
            <w:pPr>
              <w:rPr>
                <w:sz w:val="24"/>
                <w:szCs w:val="24"/>
              </w:rPr>
            </w:pPr>
          </w:p>
          <w:p w14:paraId="2940CB76" w14:textId="4F62ABB1" w:rsidR="009D3838" w:rsidRDefault="000B1193" w:rsidP="009D3838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  created</w:t>
            </w:r>
            <w:proofErr w:type="gramEnd"/>
            <w:r>
              <w:rPr>
                <w:sz w:val="24"/>
                <w:szCs w:val="24"/>
              </w:rPr>
              <w:t xml:space="preserve"> a new repo for this task:</w:t>
            </w:r>
          </w:p>
          <w:p w14:paraId="14A77F1D" w14:textId="77777777" w:rsidR="000B1193" w:rsidRDefault="000B1193" w:rsidP="009D3838">
            <w:pPr>
              <w:rPr>
                <w:sz w:val="24"/>
                <w:szCs w:val="24"/>
              </w:rPr>
            </w:pPr>
          </w:p>
          <w:p w14:paraId="187D6113" w14:textId="760737D8" w:rsidR="000B1193" w:rsidRDefault="000B1193" w:rsidP="009D3838">
            <w:pPr>
              <w:rPr>
                <w:sz w:val="24"/>
                <w:szCs w:val="24"/>
              </w:rPr>
            </w:pPr>
            <w:hyperlink r:id="rId19" w:history="1">
              <w:proofErr w:type="spellStart"/>
              <w:r w:rsidRPr="000B1193">
                <w:rPr>
                  <w:rStyle w:val="Hyperlink"/>
                  <w:sz w:val="24"/>
                  <w:szCs w:val="24"/>
                </w:rPr>
                <w:t>michael-dgidc</w:t>
              </w:r>
              <w:proofErr w:type="spellEnd"/>
              <w:r w:rsidRPr="000B1193">
                <w:rPr>
                  <w:rStyle w:val="Hyperlink"/>
                  <w:sz w:val="24"/>
                  <w:szCs w:val="24"/>
                </w:rPr>
                <w:t>/</w:t>
              </w:r>
              <w:proofErr w:type="spellStart"/>
              <w:r w:rsidRPr="000B1193">
                <w:rPr>
                  <w:rStyle w:val="Hyperlink"/>
                  <w:sz w:val="24"/>
                  <w:szCs w:val="24"/>
                </w:rPr>
                <w:t>CommitsForVersionControl</w:t>
              </w:r>
              <w:proofErr w:type="spellEnd"/>
              <w:r w:rsidRPr="000B1193">
                <w:rPr>
                  <w:rStyle w:val="Hyperlink"/>
                  <w:sz w:val="24"/>
                  <w:szCs w:val="24"/>
                </w:rPr>
                <w:t xml:space="preserve">: Commits </w:t>
              </w:r>
              <w:proofErr w:type="gramStart"/>
              <w:r w:rsidRPr="000B1193">
                <w:rPr>
                  <w:rStyle w:val="Hyperlink"/>
                  <w:sz w:val="24"/>
                  <w:szCs w:val="24"/>
                </w:rPr>
                <w:t>For</w:t>
              </w:r>
              <w:proofErr w:type="gramEnd"/>
              <w:r w:rsidRPr="000B1193">
                <w:rPr>
                  <w:rStyle w:val="Hyperlink"/>
                  <w:sz w:val="24"/>
                  <w:szCs w:val="24"/>
                </w:rPr>
                <w:t xml:space="preserve"> Version Control</w:t>
              </w:r>
            </w:hyperlink>
          </w:p>
          <w:p w14:paraId="79197267" w14:textId="77777777" w:rsidR="000B1193" w:rsidRDefault="000B1193" w:rsidP="009D3838">
            <w:pPr>
              <w:rPr>
                <w:sz w:val="24"/>
                <w:szCs w:val="24"/>
              </w:rPr>
            </w:pPr>
          </w:p>
          <w:p w14:paraId="158283B1" w14:textId="77777777" w:rsidR="000B1193" w:rsidRDefault="000B1193" w:rsidP="009D3838">
            <w:pPr>
              <w:rPr>
                <w:sz w:val="24"/>
                <w:szCs w:val="24"/>
              </w:rPr>
            </w:pPr>
          </w:p>
          <w:p w14:paraId="29761BB9" w14:textId="070944AC" w:rsidR="009D3838" w:rsidRDefault="000B1193" w:rsidP="009D383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cloned it locally in </w:t>
            </w:r>
            <w:proofErr w:type="spellStart"/>
            <w:proofErr w:type="gramStart"/>
            <w:r>
              <w:rPr>
                <w:sz w:val="24"/>
                <w:szCs w:val="24"/>
              </w:rPr>
              <w:t>GIThub</w:t>
            </w:r>
            <w:proofErr w:type="spellEnd"/>
            <w:r>
              <w:rPr>
                <w:sz w:val="24"/>
                <w:szCs w:val="24"/>
              </w:rPr>
              <w:t xml:space="preserve">  desktop</w:t>
            </w:r>
            <w:proofErr w:type="gramEnd"/>
            <w:r>
              <w:rPr>
                <w:sz w:val="24"/>
                <w:szCs w:val="24"/>
              </w:rPr>
              <w:t xml:space="preserve"> as below </w:t>
            </w:r>
            <w:r w:rsidRPr="000B1193">
              <w:rPr>
                <w:sz w:val="24"/>
                <w:szCs w:val="24"/>
              </w:rPr>
              <w:drawing>
                <wp:inline distT="0" distB="0" distL="0" distR="0" wp14:anchorId="099C2187" wp14:editId="45BEDD82">
                  <wp:extent cx="6111875" cy="2589530"/>
                  <wp:effectExtent l="0" t="0" r="3175" b="1270"/>
                  <wp:docPr id="19487248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72489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2589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313910" w14:textId="77777777" w:rsidR="009D3838" w:rsidRDefault="009D3838" w:rsidP="009D3838">
            <w:pPr>
              <w:rPr>
                <w:sz w:val="24"/>
                <w:szCs w:val="24"/>
              </w:rPr>
            </w:pPr>
          </w:p>
          <w:p w14:paraId="39B774E2" w14:textId="0E3DBA14" w:rsidR="009D3838" w:rsidRDefault="009D3838" w:rsidP="009D3838">
            <w:pPr>
              <w:rPr>
                <w:sz w:val="24"/>
                <w:szCs w:val="24"/>
              </w:rPr>
            </w:pPr>
          </w:p>
        </w:tc>
      </w:tr>
      <w:tr w:rsidR="009D3838" w14:paraId="107F6FB9" w14:textId="77777777" w:rsidTr="009D3838">
        <w:tc>
          <w:tcPr>
            <w:tcW w:w="1216" w:type="dxa"/>
          </w:tcPr>
          <w:p w14:paraId="512BD39B" w14:textId="77777777" w:rsidR="009D3838" w:rsidRDefault="009D3838" w:rsidP="00BA0E76">
            <w:pPr>
              <w:rPr>
                <w:sz w:val="24"/>
                <w:szCs w:val="24"/>
              </w:rPr>
            </w:pPr>
          </w:p>
        </w:tc>
        <w:tc>
          <w:tcPr>
            <w:tcW w:w="9841" w:type="dxa"/>
          </w:tcPr>
          <w:p w14:paraId="0E3871DE" w14:textId="512FAC4A" w:rsidR="009D3838" w:rsidRDefault="000B1193" w:rsidP="00BA0E76">
            <w:r>
              <w:t xml:space="preserve">I then added a simple Python Hello World File and then committed </w:t>
            </w:r>
            <w:proofErr w:type="gramStart"/>
            <w:r>
              <w:t>that  change</w:t>
            </w:r>
            <w:proofErr w:type="gramEnd"/>
            <w:r>
              <w:t xml:space="preserve"> </w:t>
            </w:r>
            <w:proofErr w:type="gramStart"/>
            <w:r>
              <w:t>with  a</w:t>
            </w:r>
            <w:proofErr w:type="gramEnd"/>
            <w:r>
              <w:t xml:space="preserve"> named </w:t>
            </w:r>
            <w:proofErr w:type="gramStart"/>
            <w:r>
              <w:t>commit  as</w:t>
            </w:r>
            <w:proofErr w:type="gramEnd"/>
            <w:r>
              <w:t xml:space="preserve"> below:</w:t>
            </w:r>
          </w:p>
          <w:p w14:paraId="4518848D" w14:textId="77777777" w:rsidR="000B1193" w:rsidRDefault="000B1193" w:rsidP="00BA0E76"/>
          <w:p w14:paraId="57AD86DD" w14:textId="18184493" w:rsidR="000B1193" w:rsidRDefault="000B1193" w:rsidP="00BA0E76">
            <w:r w:rsidRPr="000B1193">
              <w:drawing>
                <wp:inline distT="0" distB="0" distL="0" distR="0" wp14:anchorId="760B758B" wp14:editId="30A953E7">
                  <wp:extent cx="6111875" cy="1030605"/>
                  <wp:effectExtent l="0" t="0" r="3175" b="0"/>
                  <wp:docPr id="617135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7135216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1030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8F2299" w14:textId="77777777" w:rsidR="000B1193" w:rsidRDefault="000B1193" w:rsidP="00BA0E76"/>
          <w:p w14:paraId="360A2564" w14:textId="083E21E0" w:rsidR="000B1193" w:rsidRDefault="000B1193" w:rsidP="00BA0E76">
            <w:r>
              <w:t>Labelled as Added Hello World</w:t>
            </w:r>
          </w:p>
          <w:p w14:paraId="2E7BD19D" w14:textId="77777777" w:rsidR="000B1193" w:rsidRDefault="000B1193" w:rsidP="00BA0E76"/>
          <w:p w14:paraId="44DFAD5A" w14:textId="77777777" w:rsidR="0021423F" w:rsidRDefault="0021423F" w:rsidP="00BA0E76"/>
          <w:p w14:paraId="30530BCC" w14:textId="77777777" w:rsidR="0021423F" w:rsidRDefault="0021423F" w:rsidP="00BA0E76"/>
          <w:p w14:paraId="60AD43A3" w14:textId="77777777" w:rsidR="0021423F" w:rsidRDefault="0021423F" w:rsidP="00BA0E76"/>
          <w:p w14:paraId="1D26C8E4" w14:textId="7CF867A6" w:rsidR="0021423F" w:rsidRDefault="000B1193" w:rsidP="00BA0E76">
            <w:proofErr w:type="spellStart"/>
            <w:r>
              <w:t>NextI</w:t>
            </w:r>
            <w:proofErr w:type="spellEnd"/>
            <w:r>
              <w:t xml:space="preserve"> </w:t>
            </w:r>
            <w:proofErr w:type="gramStart"/>
            <w:r>
              <w:t>am  going</w:t>
            </w:r>
            <w:proofErr w:type="gramEnd"/>
            <w:r>
              <w:t xml:space="preserve"> to refactor. In this case </w:t>
            </w:r>
            <w:proofErr w:type="gramStart"/>
            <w:r>
              <w:t>simple</w:t>
            </w:r>
            <w:proofErr w:type="gramEnd"/>
            <w:r>
              <w:t xml:space="preserve"> add some annotation </w:t>
            </w:r>
            <w:r w:rsidR="0021423F">
              <w:t>(show below):</w:t>
            </w:r>
          </w:p>
          <w:p w14:paraId="345A655C" w14:textId="52763D9E" w:rsidR="000B1193" w:rsidRDefault="0021423F" w:rsidP="00BA0E76">
            <w:r w:rsidRPr="0021423F">
              <w:lastRenderedPageBreak/>
              <w:drawing>
                <wp:inline distT="0" distB="0" distL="0" distR="0" wp14:anchorId="3CD4B631" wp14:editId="475E3EB5">
                  <wp:extent cx="6111875" cy="1243965"/>
                  <wp:effectExtent l="0" t="0" r="3175" b="0"/>
                  <wp:docPr id="17730342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034243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1243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BD966C" w14:textId="77777777" w:rsidR="000B1193" w:rsidRDefault="000B1193" w:rsidP="00BA0E76"/>
          <w:p w14:paraId="78627762" w14:textId="77777777" w:rsidR="000B1193" w:rsidRDefault="000B1193" w:rsidP="00BA0E76"/>
          <w:p w14:paraId="0D735436" w14:textId="0F525F6E" w:rsidR="000B1193" w:rsidRDefault="0021423F" w:rsidP="00BA0E76">
            <w:r w:rsidRPr="0021423F">
              <w:drawing>
                <wp:inline distT="0" distB="0" distL="0" distR="0" wp14:anchorId="6623C47E" wp14:editId="05360532">
                  <wp:extent cx="6111875" cy="1685925"/>
                  <wp:effectExtent l="0" t="0" r="3175" b="9525"/>
                  <wp:docPr id="4923373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2337365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1685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C6212A" w14:textId="77777777" w:rsidR="0021423F" w:rsidRDefault="0021423F" w:rsidP="00BA0E76"/>
          <w:p w14:paraId="77164C3B" w14:textId="34132AD2" w:rsidR="0021423F" w:rsidRDefault="0021423F" w:rsidP="00BA0E76">
            <w:r>
              <w:t xml:space="preserve">All   changes </w:t>
            </w:r>
            <w:proofErr w:type="gramStart"/>
            <w:r>
              <w:t>are  now</w:t>
            </w:r>
            <w:proofErr w:type="gramEnd"/>
            <w:r>
              <w:t xml:space="preserve">  in </w:t>
            </w:r>
            <w:proofErr w:type="gramStart"/>
            <w:r>
              <w:t>the  history</w:t>
            </w:r>
            <w:proofErr w:type="gramEnd"/>
            <w:r>
              <w:t xml:space="preserve"> (shown by GIT Log)</w:t>
            </w:r>
          </w:p>
          <w:p w14:paraId="35236B8A" w14:textId="77777777" w:rsidR="0021423F" w:rsidRDefault="0021423F" w:rsidP="00BA0E76"/>
          <w:p w14:paraId="21E80AC6" w14:textId="6D7EB4AB" w:rsidR="0021423F" w:rsidRDefault="0021423F" w:rsidP="00BA0E76">
            <w:r w:rsidRPr="0021423F">
              <w:drawing>
                <wp:inline distT="0" distB="0" distL="0" distR="0" wp14:anchorId="30E5EA53" wp14:editId="7F5B42B2">
                  <wp:extent cx="5797848" cy="3092609"/>
                  <wp:effectExtent l="0" t="0" r="0" b="0"/>
                  <wp:docPr id="17513350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133500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7848" cy="3092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0012B" w14:textId="77777777" w:rsidR="0021423F" w:rsidRDefault="0021423F" w:rsidP="00BA0E76"/>
          <w:p w14:paraId="5C77CD8F" w14:textId="77777777" w:rsidR="00271D8E" w:rsidRDefault="00271D8E" w:rsidP="00BA0E76"/>
          <w:p w14:paraId="073894C9" w14:textId="4B9A837C" w:rsidR="00271D8E" w:rsidRDefault="00271D8E" w:rsidP="00BA0E76">
            <w:proofErr w:type="gramStart"/>
            <w:r>
              <w:t>This  ca</w:t>
            </w:r>
            <w:r w:rsidR="00BF6F62">
              <w:t>n</w:t>
            </w:r>
            <w:proofErr w:type="gramEnd"/>
            <w:r>
              <w:t xml:space="preserve"> also be seen </w:t>
            </w:r>
            <w:proofErr w:type="gramStart"/>
            <w:r>
              <w:t>in  Desktop</w:t>
            </w:r>
            <w:proofErr w:type="gramEnd"/>
            <w:r>
              <w:t xml:space="preserve"> tool as below</w:t>
            </w:r>
          </w:p>
          <w:p w14:paraId="30D81FD4" w14:textId="77777777" w:rsidR="00271D8E" w:rsidRDefault="00271D8E" w:rsidP="00BA0E76"/>
          <w:p w14:paraId="1E99B0F0" w14:textId="20B091DA" w:rsidR="0021423F" w:rsidRDefault="0021423F" w:rsidP="00BA0E76">
            <w:r w:rsidRPr="0021423F">
              <w:lastRenderedPageBreak/>
              <w:drawing>
                <wp:inline distT="0" distB="0" distL="0" distR="0" wp14:anchorId="1E2FA386" wp14:editId="24A11676">
                  <wp:extent cx="3448227" cy="2514729"/>
                  <wp:effectExtent l="0" t="0" r="0" b="0"/>
                  <wp:docPr id="19647800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478008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227" cy="2514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3EF397" w14:textId="77777777" w:rsidR="0021423F" w:rsidRDefault="0021423F" w:rsidP="00BA0E76"/>
          <w:p w14:paraId="68E696AA" w14:textId="2D0BDF96" w:rsidR="000B1193" w:rsidRDefault="000B1193" w:rsidP="00BA0E76"/>
          <w:p w14:paraId="1961CE55" w14:textId="7A3B5CA7" w:rsidR="000B1193" w:rsidRPr="00705CF6" w:rsidRDefault="000B1193" w:rsidP="00BA0E76">
            <w:pPr>
              <w:rPr>
                <w:sz w:val="24"/>
                <w:szCs w:val="24"/>
              </w:rPr>
            </w:pPr>
          </w:p>
        </w:tc>
      </w:tr>
      <w:tr w:rsidR="009D3838" w14:paraId="3CCFAFD9" w14:textId="77777777" w:rsidTr="009D3838">
        <w:tc>
          <w:tcPr>
            <w:tcW w:w="1216" w:type="dxa"/>
          </w:tcPr>
          <w:p w14:paraId="36B06A2A" w14:textId="2B7C2411" w:rsidR="009D3838" w:rsidRDefault="00271D8E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GIT Push </w:t>
            </w:r>
          </w:p>
        </w:tc>
        <w:tc>
          <w:tcPr>
            <w:tcW w:w="9841" w:type="dxa"/>
          </w:tcPr>
          <w:p w14:paraId="1FE41D77" w14:textId="77777777" w:rsidR="009D3838" w:rsidRDefault="009D3838" w:rsidP="00BA0E76">
            <w:pPr>
              <w:rPr>
                <w:noProof/>
                <w:sz w:val="24"/>
                <w:szCs w:val="24"/>
              </w:rPr>
            </w:pPr>
            <w:r w:rsidRPr="00362A6A">
              <w:rPr>
                <w:noProof/>
                <w:sz w:val="24"/>
                <w:szCs w:val="24"/>
              </w:rPr>
              <w:t xml:space="preserve"> </w:t>
            </w:r>
            <w:r w:rsidR="00271D8E">
              <w:rPr>
                <w:noProof/>
                <w:sz w:val="24"/>
                <w:szCs w:val="24"/>
              </w:rPr>
              <w:t>Previous changes are then pushed back  to ‘Mother Ship’ using  GIT PUSH</w:t>
            </w:r>
          </w:p>
          <w:p w14:paraId="1620C557" w14:textId="77777777" w:rsidR="00271D8E" w:rsidRDefault="00271D8E" w:rsidP="00BA0E76">
            <w:pPr>
              <w:rPr>
                <w:noProof/>
                <w:sz w:val="24"/>
                <w:szCs w:val="24"/>
              </w:rPr>
            </w:pPr>
          </w:p>
          <w:p w14:paraId="70A23713" w14:textId="77777777" w:rsidR="00271D8E" w:rsidRDefault="00271D8E" w:rsidP="00BA0E76">
            <w:pPr>
              <w:rPr>
                <w:sz w:val="24"/>
                <w:szCs w:val="24"/>
              </w:rPr>
            </w:pPr>
            <w:r w:rsidRPr="00271D8E">
              <w:rPr>
                <w:sz w:val="24"/>
                <w:szCs w:val="24"/>
              </w:rPr>
              <w:drawing>
                <wp:inline distT="0" distB="0" distL="0" distR="0" wp14:anchorId="342E107B" wp14:editId="663B0C4F">
                  <wp:extent cx="6111875" cy="2567940"/>
                  <wp:effectExtent l="0" t="0" r="3175" b="3810"/>
                  <wp:docPr id="200788118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7881184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256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045AE3" w14:textId="77777777" w:rsidR="00271D8E" w:rsidRDefault="00271D8E" w:rsidP="00BA0E76">
            <w:pPr>
              <w:rPr>
                <w:sz w:val="24"/>
                <w:szCs w:val="24"/>
              </w:rPr>
            </w:pPr>
          </w:p>
          <w:p w14:paraId="21793A8F" w14:textId="067A5865" w:rsidR="000A69CC" w:rsidRDefault="000A69CC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They </w:t>
            </w:r>
            <w:proofErr w:type="gramStart"/>
            <w:r>
              <w:rPr>
                <w:sz w:val="24"/>
                <w:szCs w:val="24"/>
              </w:rPr>
              <w:t>are then persisted</w:t>
            </w:r>
            <w:proofErr w:type="gramEnd"/>
            <w:r>
              <w:rPr>
                <w:sz w:val="24"/>
                <w:szCs w:val="24"/>
              </w:rPr>
              <w:t xml:space="preserve"> and visible in the Web Portal </w:t>
            </w:r>
          </w:p>
          <w:p w14:paraId="5E101EA0" w14:textId="57F9B3F2" w:rsidR="00271D8E" w:rsidRDefault="000A69CC" w:rsidP="00BA0E76">
            <w:pPr>
              <w:rPr>
                <w:sz w:val="24"/>
                <w:szCs w:val="24"/>
              </w:rPr>
            </w:pPr>
            <w:r w:rsidRPr="000A69CC">
              <w:rPr>
                <w:sz w:val="24"/>
                <w:szCs w:val="24"/>
              </w:rPr>
              <w:lastRenderedPageBreak/>
              <w:drawing>
                <wp:inline distT="0" distB="0" distL="0" distR="0" wp14:anchorId="0075EF1B" wp14:editId="47628399">
                  <wp:extent cx="6111875" cy="2670810"/>
                  <wp:effectExtent l="0" t="0" r="3175" b="0"/>
                  <wp:docPr id="64646698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46698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2670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C74615" w14:textId="77777777" w:rsidR="000A69CC" w:rsidRDefault="000A69CC" w:rsidP="00BA0E76">
            <w:pPr>
              <w:rPr>
                <w:sz w:val="24"/>
                <w:szCs w:val="24"/>
              </w:rPr>
            </w:pPr>
          </w:p>
          <w:p w14:paraId="2B39803F" w14:textId="77777777" w:rsidR="000A69CC" w:rsidRDefault="000A69CC" w:rsidP="00BA0E76">
            <w:pPr>
              <w:rPr>
                <w:sz w:val="24"/>
                <w:szCs w:val="24"/>
              </w:rPr>
            </w:pPr>
          </w:p>
          <w:p w14:paraId="156C5F78" w14:textId="77777777" w:rsidR="00271D8E" w:rsidRDefault="00271D8E" w:rsidP="00BA0E76">
            <w:pPr>
              <w:rPr>
                <w:sz w:val="24"/>
                <w:szCs w:val="24"/>
              </w:rPr>
            </w:pPr>
          </w:p>
          <w:p w14:paraId="3A45D8BE" w14:textId="77777777" w:rsidR="00271D8E" w:rsidRDefault="00271D8E" w:rsidP="00BA0E76">
            <w:pPr>
              <w:rPr>
                <w:sz w:val="24"/>
                <w:szCs w:val="24"/>
              </w:rPr>
            </w:pPr>
          </w:p>
          <w:p w14:paraId="1591479D" w14:textId="77777777" w:rsidR="00271D8E" w:rsidRDefault="00271D8E" w:rsidP="00BA0E76">
            <w:pPr>
              <w:rPr>
                <w:sz w:val="24"/>
                <w:szCs w:val="24"/>
              </w:rPr>
            </w:pPr>
          </w:p>
          <w:p w14:paraId="28E5A78C" w14:textId="00400C8C" w:rsidR="00271D8E" w:rsidRDefault="00271D8E" w:rsidP="00BA0E76">
            <w:pPr>
              <w:rPr>
                <w:sz w:val="24"/>
                <w:szCs w:val="24"/>
              </w:rPr>
            </w:pPr>
          </w:p>
        </w:tc>
      </w:tr>
      <w:tr w:rsidR="009D3838" w14:paraId="607E2A9D" w14:textId="77777777" w:rsidTr="009D3838">
        <w:tc>
          <w:tcPr>
            <w:tcW w:w="1216" w:type="dxa"/>
          </w:tcPr>
          <w:p w14:paraId="0699E84F" w14:textId="41B84D89" w:rsidR="009D3838" w:rsidRDefault="000A69CC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Delete Commit</w:t>
            </w:r>
          </w:p>
        </w:tc>
        <w:tc>
          <w:tcPr>
            <w:tcW w:w="9841" w:type="dxa"/>
          </w:tcPr>
          <w:p w14:paraId="542CCF63" w14:textId="77777777" w:rsidR="009D3838" w:rsidRDefault="000A69CC" w:rsidP="00BA0E76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Using  the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gramStart"/>
            <w:r>
              <w:rPr>
                <w:sz w:val="24"/>
                <w:szCs w:val="24"/>
              </w:rPr>
              <w:t>command  line</w:t>
            </w:r>
            <w:proofErr w:type="gramEnd"/>
            <w:r>
              <w:rPr>
                <w:sz w:val="24"/>
                <w:szCs w:val="24"/>
              </w:rPr>
              <w:t xml:space="preserve">  I </w:t>
            </w:r>
            <w:proofErr w:type="gramStart"/>
            <w:r>
              <w:rPr>
                <w:sz w:val="24"/>
                <w:szCs w:val="24"/>
              </w:rPr>
              <w:t>verify  I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can  switch</w:t>
            </w:r>
            <w:proofErr w:type="gramEnd"/>
            <w:r>
              <w:rPr>
                <w:sz w:val="24"/>
                <w:szCs w:val="24"/>
              </w:rPr>
              <w:t xml:space="preserve"> between commits   </w:t>
            </w:r>
            <w:proofErr w:type="gramStart"/>
            <w:r>
              <w:rPr>
                <w:sz w:val="24"/>
                <w:szCs w:val="24"/>
              </w:rPr>
              <w:t>as  below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</w:p>
          <w:p w14:paraId="5971D552" w14:textId="2E446893" w:rsidR="000A69CC" w:rsidRDefault="000A69CC" w:rsidP="00BA0E76">
            <w:pPr>
              <w:rPr>
                <w:sz w:val="24"/>
                <w:szCs w:val="24"/>
              </w:rPr>
            </w:pPr>
            <w:r w:rsidRPr="000A69CC">
              <w:rPr>
                <w:sz w:val="24"/>
                <w:szCs w:val="24"/>
              </w:rPr>
              <w:drawing>
                <wp:inline distT="0" distB="0" distL="0" distR="0" wp14:anchorId="116C8E45" wp14:editId="0C9AAFC2">
                  <wp:extent cx="6111875" cy="2035175"/>
                  <wp:effectExtent l="0" t="0" r="3175" b="3175"/>
                  <wp:docPr id="439090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909016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2035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69CC" w14:paraId="68F9B7B2" w14:textId="77777777" w:rsidTr="009D3838">
        <w:tc>
          <w:tcPr>
            <w:tcW w:w="1216" w:type="dxa"/>
          </w:tcPr>
          <w:p w14:paraId="28185D33" w14:textId="77777777" w:rsidR="000A69CC" w:rsidRDefault="000A69CC" w:rsidP="00BA0E76">
            <w:pPr>
              <w:rPr>
                <w:sz w:val="24"/>
                <w:szCs w:val="24"/>
              </w:rPr>
            </w:pPr>
          </w:p>
          <w:p w14:paraId="5575650E" w14:textId="77777777" w:rsidR="000A69CC" w:rsidRDefault="000A69CC" w:rsidP="00BA0E76">
            <w:pPr>
              <w:rPr>
                <w:sz w:val="24"/>
                <w:szCs w:val="24"/>
              </w:rPr>
            </w:pPr>
          </w:p>
          <w:p w14:paraId="480DE3D9" w14:textId="77777777" w:rsidR="000A69CC" w:rsidRDefault="000A69CC" w:rsidP="00BA0E76">
            <w:pPr>
              <w:rPr>
                <w:sz w:val="24"/>
                <w:szCs w:val="24"/>
              </w:rPr>
            </w:pPr>
          </w:p>
          <w:p w14:paraId="64A43538" w14:textId="77777777" w:rsidR="000A69CC" w:rsidRDefault="000A69CC" w:rsidP="00BA0E76">
            <w:pPr>
              <w:rPr>
                <w:sz w:val="24"/>
                <w:szCs w:val="24"/>
              </w:rPr>
            </w:pPr>
          </w:p>
          <w:p w14:paraId="65C5CBF5" w14:textId="77777777" w:rsidR="000A69CC" w:rsidRDefault="000A69CC" w:rsidP="00BA0E76">
            <w:pPr>
              <w:rPr>
                <w:sz w:val="24"/>
                <w:szCs w:val="24"/>
              </w:rPr>
            </w:pPr>
          </w:p>
          <w:p w14:paraId="56B38F7A" w14:textId="77777777" w:rsidR="000A69CC" w:rsidRDefault="000A69CC" w:rsidP="00BA0E76">
            <w:pPr>
              <w:rPr>
                <w:sz w:val="24"/>
                <w:szCs w:val="24"/>
              </w:rPr>
            </w:pPr>
          </w:p>
        </w:tc>
        <w:tc>
          <w:tcPr>
            <w:tcW w:w="9841" w:type="dxa"/>
          </w:tcPr>
          <w:p w14:paraId="540A4F3F" w14:textId="77777777" w:rsidR="000A69CC" w:rsidRDefault="006513F9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I </w:t>
            </w:r>
            <w:proofErr w:type="gramStart"/>
            <w:r>
              <w:rPr>
                <w:sz w:val="24"/>
                <w:szCs w:val="24"/>
              </w:rPr>
              <w:t>then  check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out  the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annotation  branch</w:t>
            </w:r>
            <w:proofErr w:type="gramEnd"/>
            <w:r>
              <w:rPr>
                <w:sz w:val="24"/>
                <w:szCs w:val="24"/>
              </w:rPr>
              <w:t xml:space="preserve">   </w:t>
            </w:r>
          </w:p>
          <w:p w14:paraId="41941516" w14:textId="6B55DB5B" w:rsidR="006513F9" w:rsidRDefault="006513F9" w:rsidP="00BA0E76">
            <w:pPr>
              <w:rPr>
                <w:sz w:val="24"/>
                <w:szCs w:val="24"/>
              </w:rPr>
            </w:pPr>
            <w:r w:rsidRPr="006513F9">
              <w:rPr>
                <w:sz w:val="24"/>
                <w:szCs w:val="24"/>
              </w:rPr>
              <w:drawing>
                <wp:inline distT="0" distB="0" distL="0" distR="0" wp14:anchorId="57CD1A6F" wp14:editId="727BEF36">
                  <wp:extent cx="6111875" cy="1591310"/>
                  <wp:effectExtent l="0" t="0" r="3175" b="8890"/>
                  <wp:docPr id="554772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772514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1591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838" w14:paraId="24C9F555" w14:textId="77777777" w:rsidTr="009D3838">
        <w:tc>
          <w:tcPr>
            <w:tcW w:w="1216" w:type="dxa"/>
          </w:tcPr>
          <w:p w14:paraId="6335A711" w14:textId="77777777" w:rsidR="009D3838" w:rsidRDefault="009D3838" w:rsidP="00BA0E76">
            <w:pPr>
              <w:rPr>
                <w:sz w:val="24"/>
                <w:szCs w:val="24"/>
              </w:rPr>
            </w:pPr>
          </w:p>
        </w:tc>
        <w:tc>
          <w:tcPr>
            <w:tcW w:w="9841" w:type="dxa"/>
          </w:tcPr>
          <w:p w14:paraId="49103B67" w14:textId="77777777" w:rsidR="009D3838" w:rsidRDefault="006513F9" w:rsidP="00BA0E76">
            <w:pPr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 xml:space="preserve">I change the annotation   </w:t>
            </w:r>
            <w:r w:rsidRPr="006513F9">
              <w:rPr>
                <w:noProof/>
                <w:sz w:val="24"/>
                <w:szCs w:val="24"/>
              </w:rPr>
              <w:drawing>
                <wp:inline distT="0" distB="0" distL="0" distR="0" wp14:anchorId="606D17AF" wp14:editId="54327B3A">
                  <wp:extent cx="5429529" cy="1206562"/>
                  <wp:effectExtent l="0" t="0" r="0" b="0"/>
                  <wp:docPr id="14457039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570398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9529" cy="12065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1D102C" w14:textId="77777777" w:rsidR="006513F9" w:rsidRDefault="006513F9" w:rsidP="00BA0E76">
            <w:pPr>
              <w:rPr>
                <w:noProof/>
                <w:sz w:val="24"/>
                <w:szCs w:val="24"/>
              </w:rPr>
            </w:pPr>
          </w:p>
          <w:p w14:paraId="1028C9E9" w14:textId="77777777" w:rsidR="006513F9" w:rsidRDefault="006513F9" w:rsidP="00BA0E76">
            <w:pPr>
              <w:rPr>
                <w:noProof/>
                <w:sz w:val="24"/>
                <w:szCs w:val="24"/>
              </w:rPr>
            </w:pPr>
          </w:p>
          <w:p w14:paraId="4EAD1FE9" w14:textId="77777777" w:rsidR="006513F9" w:rsidRDefault="006513F9" w:rsidP="00BA0E76">
            <w:pPr>
              <w:rPr>
                <w:noProof/>
                <w:sz w:val="24"/>
                <w:szCs w:val="24"/>
              </w:rPr>
            </w:pPr>
          </w:p>
          <w:p w14:paraId="40B6438A" w14:textId="77777777" w:rsidR="006513F9" w:rsidRDefault="006513F9" w:rsidP="00BA0E76">
            <w:pPr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 xml:space="preserve"> And commit and push </w:t>
            </w:r>
          </w:p>
          <w:p w14:paraId="1165E4F3" w14:textId="77777777" w:rsidR="0015738B" w:rsidRDefault="0015738B" w:rsidP="00BA0E76">
            <w:pPr>
              <w:rPr>
                <w:noProof/>
                <w:sz w:val="24"/>
                <w:szCs w:val="24"/>
              </w:rPr>
            </w:pPr>
          </w:p>
          <w:p w14:paraId="45BCFE1C" w14:textId="77777777" w:rsidR="0015738B" w:rsidRDefault="0015738B" w:rsidP="00BA0E76">
            <w:pPr>
              <w:rPr>
                <w:noProof/>
                <w:sz w:val="24"/>
                <w:szCs w:val="24"/>
              </w:rPr>
            </w:pPr>
          </w:p>
          <w:p w14:paraId="4596703E" w14:textId="6477E3CB" w:rsidR="0015738B" w:rsidRDefault="0015738B" w:rsidP="00BA0E76">
            <w:pPr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 xml:space="preserve">Next I </w:t>
            </w:r>
            <w:r w:rsidR="008E1302">
              <w:rPr>
                <w:noProof/>
                <w:sz w:val="24"/>
                <w:szCs w:val="24"/>
              </w:rPr>
              <w:t>added a  new  file  Hello World Cup and push  back to Github</w:t>
            </w:r>
          </w:p>
          <w:p w14:paraId="28DA0C45" w14:textId="3E5F57F1" w:rsidR="008E1302" w:rsidRDefault="008E1302" w:rsidP="00BA0E76">
            <w:pPr>
              <w:rPr>
                <w:noProof/>
                <w:sz w:val="24"/>
                <w:szCs w:val="24"/>
              </w:rPr>
            </w:pPr>
            <w:r w:rsidRPr="008E1302">
              <w:rPr>
                <w:noProof/>
                <w:sz w:val="24"/>
                <w:szCs w:val="24"/>
              </w:rPr>
              <w:drawing>
                <wp:inline distT="0" distB="0" distL="0" distR="0" wp14:anchorId="6ABD9622" wp14:editId="0635918A">
                  <wp:extent cx="6045511" cy="2768742"/>
                  <wp:effectExtent l="0" t="0" r="0" b="0"/>
                  <wp:docPr id="3807817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781753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45511" cy="27687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914167" w14:textId="77777777" w:rsidR="006513F9" w:rsidRDefault="006513F9" w:rsidP="00BA0E76">
            <w:pPr>
              <w:rPr>
                <w:noProof/>
                <w:sz w:val="24"/>
                <w:szCs w:val="24"/>
              </w:rPr>
            </w:pPr>
          </w:p>
          <w:p w14:paraId="0392E1B2" w14:textId="6DD1374C" w:rsidR="008E1302" w:rsidRDefault="008E1302" w:rsidP="00BA0E76">
            <w:pPr>
              <w:rPr>
                <w:noProof/>
                <w:sz w:val="24"/>
                <w:szCs w:val="24"/>
              </w:rPr>
            </w:pPr>
            <w:r>
              <w:rPr>
                <w:noProof/>
                <w:sz w:val="24"/>
                <w:szCs w:val="24"/>
              </w:rPr>
              <w:t xml:space="preserve">I then  remove  that commit  from  history  and  push  back  </w:t>
            </w:r>
            <w:r w:rsidRPr="008E1302">
              <w:rPr>
                <w:noProof/>
                <w:sz w:val="24"/>
                <w:szCs w:val="24"/>
              </w:rPr>
              <w:drawing>
                <wp:inline distT="0" distB="0" distL="0" distR="0" wp14:anchorId="0E434903" wp14:editId="4654A8DE">
                  <wp:extent cx="6111875" cy="1281430"/>
                  <wp:effectExtent l="0" t="0" r="3175" b="0"/>
                  <wp:docPr id="15663049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630490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128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5735CF" w14:textId="41E2174C" w:rsidR="006513F9" w:rsidRDefault="008E1302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And </w:t>
            </w:r>
            <w:proofErr w:type="gramStart"/>
            <w:r>
              <w:rPr>
                <w:sz w:val="24"/>
                <w:szCs w:val="24"/>
              </w:rPr>
              <w:t>can  see</w:t>
            </w:r>
            <w:proofErr w:type="gramEnd"/>
            <w:r>
              <w:rPr>
                <w:sz w:val="24"/>
                <w:szCs w:val="24"/>
              </w:rPr>
              <w:t xml:space="preserve"> that commit   </w:t>
            </w:r>
            <w:proofErr w:type="gramStart"/>
            <w:r>
              <w:rPr>
                <w:sz w:val="24"/>
                <w:szCs w:val="24"/>
              </w:rPr>
              <w:t>is  no</w:t>
            </w:r>
            <w:proofErr w:type="gramEnd"/>
            <w:r>
              <w:rPr>
                <w:sz w:val="24"/>
                <w:szCs w:val="24"/>
              </w:rPr>
              <w:t xml:space="preserve"> longer </w:t>
            </w:r>
            <w:proofErr w:type="gramStart"/>
            <w:r>
              <w:rPr>
                <w:sz w:val="24"/>
                <w:szCs w:val="24"/>
              </w:rPr>
              <w:t>in  code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base  and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also  removed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from  history</w:t>
            </w:r>
            <w:proofErr w:type="gramEnd"/>
            <w:r>
              <w:rPr>
                <w:sz w:val="24"/>
                <w:szCs w:val="24"/>
              </w:rPr>
              <w:t>.</w:t>
            </w:r>
          </w:p>
        </w:tc>
      </w:tr>
      <w:tr w:rsidR="009D3838" w14:paraId="460D3D37" w14:textId="77777777" w:rsidTr="009D3838">
        <w:tc>
          <w:tcPr>
            <w:tcW w:w="1216" w:type="dxa"/>
          </w:tcPr>
          <w:p w14:paraId="72D5843C" w14:textId="40673077" w:rsidR="009D3838" w:rsidRPr="008E1302" w:rsidRDefault="008E1302" w:rsidP="00BA0E76">
            <w:pPr>
              <w:rPr>
                <w:b/>
                <w:bCs/>
                <w:sz w:val="24"/>
                <w:szCs w:val="24"/>
              </w:rPr>
            </w:pPr>
            <w:r w:rsidRPr="008E1302">
              <w:rPr>
                <w:b/>
                <w:bCs/>
                <w:sz w:val="24"/>
                <w:szCs w:val="24"/>
              </w:rPr>
              <w:t>Verify remote using GitHub</w:t>
            </w:r>
          </w:p>
        </w:tc>
        <w:tc>
          <w:tcPr>
            <w:tcW w:w="9841" w:type="dxa"/>
          </w:tcPr>
          <w:p w14:paraId="7B6EA1D7" w14:textId="77777777" w:rsidR="009D3838" w:rsidRDefault="008E1302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At this point I </w:t>
            </w:r>
            <w:proofErr w:type="gramStart"/>
            <w:r>
              <w:rPr>
                <w:sz w:val="24"/>
                <w:szCs w:val="24"/>
              </w:rPr>
              <w:t>successfully  verify</w:t>
            </w:r>
            <w:proofErr w:type="gramEnd"/>
            <w:r>
              <w:rPr>
                <w:sz w:val="24"/>
                <w:szCs w:val="24"/>
              </w:rPr>
              <w:t xml:space="preserve">  the </w:t>
            </w:r>
            <w:proofErr w:type="gramStart"/>
            <w:r>
              <w:rPr>
                <w:sz w:val="24"/>
                <w:szCs w:val="24"/>
              </w:rPr>
              <w:t>remote  repo</w:t>
            </w:r>
            <w:proofErr w:type="gramEnd"/>
            <w:r>
              <w:rPr>
                <w:sz w:val="24"/>
                <w:szCs w:val="24"/>
              </w:rPr>
              <w:t xml:space="preserve">  using the command line:</w:t>
            </w:r>
          </w:p>
          <w:p w14:paraId="62F4B308" w14:textId="77777777" w:rsidR="008E1302" w:rsidRDefault="008E1302" w:rsidP="00BA0E76">
            <w:pPr>
              <w:rPr>
                <w:sz w:val="24"/>
                <w:szCs w:val="24"/>
              </w:rPr>
            </w:pPr>
          </w:p>
          <w:p w14:paraId="043EE125" w14:textId="125843B4" w:rsidR="008E1302" w:rsidRDefault="008E1302" w:rsidP="00BA0E76">
            <w:pPr>
              <w:rPr>
                <w:sz w:val="24"/>
                <w:szCs w:val="24"/>
              </w:rPr>
            </w:pPr>
            <w:r w:rsidRPr="008E1302">
              <w:rPr>
                <w:sz w:val="24"/>
                <w:szCs w:val="24"/>
              </w:rPr>
              <w:drawing>
                <wp:inline distT="0" distB="0" distL="0" distR="0" wp14:anchorId="5F29FE8B" wp14:editId="69171680">
                  <wp:extent cx="6111875" cy="782320"/>
                  <wp:effectExtent l="0" t="0" r="3175" b="0"/>
                  <wp:docPr id="75300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0023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78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838" w14:paraId="2B424C73" w14:textId="77777777" w:rsidTr="009D3838">
        <w:tc>
          <w:tcPr>
            <w:tcW w:w="1216" w:type="dxa"/>
          </w:tcPr>
          <w:p w14:paraId="6D12EC71" w14:textId="3D6439D3" w:rsidR="009D3838" w:rsidRPr="0009653C" w:rsidRDefault="0009653C" w:rsidP="00BA0E76">
            <w:pPr>
              <w:rPr>
                <w:b/>
                <w:bCs/>
                <w:sz w:val="24"/>
                <w:szCs w:val="24"/>
              </w:rPr>
            </w:pPr>
            <w:r w:rsidRPr="0009653C">
              <w:rPr>
                <w:b/>
                <w:bCs/>
                <w:sz w:val="24"/>
                <w:szCs w:val="24"/>
              </w:rPr>
              <w:lastRenderedPageBreak/>
              <w:t xml:space="preserve">Clone a remote repo </w:t>
            </w:r>
          </w:p>
        </w:tc>
        <w:tc>
          <w:tcPr>
            <w:tcW w:w="9841" w:type="dxa"/>
          </w:tcPr>
          <w:p w14:paraId="31CC4E33" w14:textId="77777777" w:rsidR="0009653C" w:rsidRDefault="0009653C" w:rsidP="00BA0E76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  simply</w:t>
            </w:r>
            <w:proofErr w:type="gramEnd"/>
            <w:r>
              <w:rPr>
                <w:sz w:val="24"/>
                <w:szCs w:val="24"/>
              </w:rPr>
              <w:t xml:space="preserve"> can </w:t>
            </w:r>
            <w:proofErr w:type="gramStart"/>
            <w:r>
              <w:rPr>
                <w:sz w:val="24"/>
                <w:szCs w:val="24"/>
              </w:rPr>
              <w:t>the  command</w:t>
            </w:r>
            <w:proofErr w:type="gramEnd"/>
            <w:r>
              <w:rPr>
                <w:sz w:val="24"/>
                <w:szCs w:val="24"/>
              </w:rPr>
              <w:t xml:space="preserve"> line </w:t>
            </w:r>
            <w:proofErr w:type="gramStart"/>
            <w:r>
              <w:rPr>
                <w:sz w:val="24"/>
                <w:szCs w:val="24"/>
              </w:rPr>
              <w:t>clone  in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gramStart"/>
            <w:r>
              <w:rPr>
                <w:sz w:val="24"/>
                <w:szCs w:val="24"/>
              </w:rPr>
              <w:t>my  day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7  folder</w:t>
            </w:r>
            <w:proofErr w:type="gramEnd"/>
          </w:p>
          <w:p w14:paraId="57703E02" w14:textId="77777777" w:rsidR="0009653C" w:rsidRDefault="0009653C" w:rsidP="00BA0E76">
            <w:pPr>
              <w:rPr>
                <w:sz w:val="24"/>
                <w:szCs w:val="24"/>
              </w:rPr>
            </w:pPr>
          </w:p>
          <w:p w14:paraId="6A6D9B7C" w14:textId="7197B8A4" w:rsidR="00164BCD" w:rsidRDefault="0009653C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Pr="0009653C">
              <w:rPr>
                <w:sz w:val="24"/>
                <w:szCs w:val="24"/>
              </w:rPr>
              <w:t xml:space="preserve">git clone </w:t>
            </w:r>
            <w:hyperlink r:id="rId34" w:history="1">
              <w:r w:rsidRPr="00F70B2B">
                <w:rPr>
                  <w:rStyle w:val="Hyperlink"/>
                  <w:sz w:val="24"/>
                  <w:szCs w:val="24"/>
                </w:rPr>
                <w:t>https://github.com/grantjenks/free-python-games.git</w:t>
              </w:r>
            </w:hyperlink>
          </w:p>
          <w:p w14:paraId="29238BF8" w14:textId="77777777" w:rsidR="0009653C" w:rsidRDefault="0009653C" w:rsidP="00BA0E76">
            <w:pPr>
              <w:rPr>
                <w:sz w:val="24"/>
                <w:szCs w:val="24"/>
              </w:rPr>
            </w:pPr>
          </w:p>
          <w:p w14:paraId="03C649FF" w14:textId="697F703C" w:rsidR="0009653C" w:rsidRDefault="0009653C" w:rsidP="00BA0E76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This  dragged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down  all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of  the</w:t>
            </w:r>
            <w:proofErr w:type="gramEnd"/>
            <w:r>
              <w:rPr>
                <w:sz w:val="24"/>
                <w:szCs w:val="24"/>
              </w:rPr>
              <w:t xml:space="preserve"> content locally as below:</w:t>
            </w:r>
          </w:p>
          <w:p w14:paraId="48BB0E2E" w14:textId="77777777" w:rsidR="0009653C" w:rsidRDefault="0009653C" w:rsidP="00BA0E76">
            <w:pPr>
              <w:rPr>
                <w:sz w:val="24"/>
                <w:szCs w:val="24"/>
              </w:rPr>
            </w:pPr>
          </w:p>
          <w:p w14:paraId="0836FA0F" w14:textId="77777777" w:rsidR="0009653C" w:rsidRDefault="0009653C" w:rsidP="00BA0E76">
            <w:pPr>
              <w:rPr>
                <w:sz w:val="24"/>
                <w:szCs w:val="24"/>
              </w:rPr>
            </w:pPr>
          </w:p>
          <w:p w14:paraId="0A05AC15" w14:textId="0BB2B87C" w:rsidR="00164BCD" w:rsidRDefault="0009653C" w:rsidP="00BA0E76">
            <w:pPr>
              <w:rPr>
                <w:sz w:val="24"/>
                <w:szCs w:val="24"/>
              </w:rPr>
            </w:pPr>
            <w:r w:rsidRPr="0009653C">
              <w:rPr>
                <w:sz w:val="24"/>
                <w:szCs w:val="24"/>
              </w:rPr>
              <w:drawing>
                <wp:inline distT="0" distB="0" distL="0" distR="0" wp14:anchorId="625C14AF" wp14:editId="01925ACA">
                  <wp:extent cx="6111875" cy="3799205"/>
                  <wp:effectExtent l="0" t="0" r="3175" b="0"/>
                  <wp:docPr id="14052390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5239052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379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838" w14:paraId="60FB591A" w14:textId="77777777" w:rsidTr="009D3838">
        <w:tc>
          <w:tcPr>
            <w:tcW w:w="1216" w:type="dxa"/>
          </w:tcPr>
          <w:p w14:paraId="297BA1E2" w14:textId="77777777" w:rsidR="009D3838" w:rsidRDefault="009D3838" w:rsidP="00BA0E76">
            <w:pPr>
              <w:rPr>
                <w:sz w:val="24"/>
                <w:szCs w:val="24"/>
              </w:rPr>
            </w:pPr>
          </w:p>
        </w:tc>
        <w:tc>
          <w:tcPr>
            <w:tcW w:w="9841" w:type="dxa"/>
          </w:tcPr>
          <w:p w14:paraId="146127B4" w14:textId="613A16EB" w:rsidR="009D3838" w:rsidRDefault="00D11C32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Pong them runs great! As </w:t>
            </w:r>
            <w:proofErr w:type="gramStart"/>
            <w:r>
              <w:rPr>
                <w:sz w:val="24"/>
                <w:szCs w:val="24"/>
              </w:rPr>
              <w:t>shown  below</w:t>
            </w:r>
            <w:proofErr w:type="gramEnd"/>
            <w:r>
              <w:rPr>
                <w:sz w:val="24"/>
                <w:szCs w:val="24"/>
              </w:rPr>
              <w:t>.</w:t>
            </w:r>
          </w:p>
          <w:p w14:paraId="2F18527C" w14:textId="77777777" w:rsidR="00D11C32" w:rsidRDefault="00D11C32" w:rsidP="00BA0E76">
            <w:pPr>
              <w:rPr>
                <w:sz w:val="24"/>
                <w:szCs w:val="24"/>
              </w:rPr>
            </w:pPr>
          </w:p>
          <w:p w14:paraId="06FE273C" w14:textId="69DE53A2" w:rsidR="00D11C32" w:rsidRDefault="00D11C32" w:rsidP="00BA0E76">
            <w:pPr>
              <w:rPr>
                <w:sz w:val="24"/>
                <w:szCs w:val="24"/>
              </w:rPr>
            </w:pPr>
            <w:r w:rsidRPr="00D11C32">
              <w:rPr>
                <w:sz w:val="24"/>
                <w:szCs w:val="24"/>
              </w:rPr>
              <w:lastRenderedPageBreak/>
              <w:drawing>
                <wp:inline distT="0" distB="0" distL="0" distR="0" wp14:anchorId="113B510F" wp14:editId="2BA172CF">
                  <wp:extent cx="6111875" cy="4265295"/>
                  <wp:effectExtent l="0" t="0" r="3175" b="1905"/>
                  <wp:docPr id="11132832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3283204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4265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D3838" w14:paraId="7709A783" w14:textId="77777777" w:rsidTr="009D3838">
        <w:tc>
          <w:tcPr>
            <w:tcW w:w="1216" w:type="dxa"/>
          </w:tcPr>
          <w:p w14:paraId="25963734" w14:textId="13186F46" w:rsidR="009D3838" w:rsidRDefault="00D11C32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Pushing back </w:t>
            </w:r>
            <w:proofErr w:type="gramStart"/>
            <w:r>
              <w:rPr>
                <w:sz w:val="24"/>
                <w:szCs w:val="24"/>
              </w:rPr>
              <w:t>to  server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r w:rsidR="004343D7">
              <w:rPr>
                <w:sz w:val="24"/>
                <w:szCs w:val="24"/>
              </w:rPr>
              <w:t>using Tooling</w:t>
            </w:r>
          </w:p>
        </w:tc>
        <w:tc>
          <w:tcPr>
            <w:tcW w:w="9841" w:type="dxa"/>
          </w:tcPr>
          <w:p w14:paraId="21ADD944" w14:textId="36FA90DC" w:rsidR="009D3838" w:rsidRDefault="00D11C32" w:rsidP="00BA0E76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I  have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been  pushing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gramStart"/>
            <w:r>
              <w:rPr>
                <w:sz w:val="24"/>
                <w:szCs w:val="24"/>
              </w:rPr>
              <w:t>back  generally</w:t>
            </w:r>
            <w:proofErr w:type="gramEnd"/>
            <w:r>
              <w:rPr>
                <w:sz w:val="24"/>
                <w:szCs w:val="24"/>
              </w:rPr>
              <w:t>(</w:t>
            </w:r>
            <w:proofErr w:type="gramStart"/>
            <w:r>
              <w:rPr>
                <w:sz w:val="24"/>
                <w:szCs w:val="24"/>
              </w:rPr>
              <w:t>with  command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line)   as  I</w:t>
            </w:r>
            <w:proofErr w:type="gramEnd"/>
            <w:r>
              <w:rPr>
                <w:sz w:val="24"/>
                <w:szCs w:val="24"/>
              </w:rPr>
              <w:t xml:space="preserve"> go   </w:t>
            </w:r>
            <w:proofErr w:type="gramStart"/>
            <w:r>
              <w:rPr>
                <w:sz w:val="24"/>
                <w:szCs w:val="24"/>
              </w:rPr>
              <w:t>but  to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gramStart"/>
            <w:r>
              <w:rPr>
                <w:sz w:val="24"/>
                <w:szCs w:val="24"/>
              </w:rPr>
              <w:t>demo  this</w:t>
            </w:r>
            <w:proofErr w:type="gramEnd"/>
            <w:r>
              <w:rPr>
                <w:sz w:val="24"/>
                <w:szCs w:val="24"/>
              </w:rPr>
              <w:t xml:space="preserve">  function  </w:t>
            </w:r>
            <w:r w:rsidRPr="00D11C32">
              <w:rPr>
                <w:sz w:val="24"/>
                <w:szCs w:val="24"/>
              </w:rPr>
              <w:drawing>
                <wp:inline distT="0" distB="0" distL="0" distR="0" wp14:anchorId="6C820958" wp14:editId="53AD53E8">
                  <wp:extent cx="4902452" cy="1187511"/>
                  <wp:effectExtent l="0" t="0" r="0" b="0"/>
                  <wp:docPr id="1350790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0790637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02452" cy="118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24520A" w14:textId="77777777" w:rsidR="00D11C32" w:rsidRDefault="00D11C32" w:rsidP="00BA0E76">
            <w:pPr>
              <w:rPr>
                <w:sz w:val="24"/>
                <w:szCs w:val="24"/>
              </w:rPr>
            </w:pPr>
          </w:p>
          <w:p w14:paraId="1178313E" w14:textId="10E857FA" w:rsidR="00D11C32" w:rsidRDefault="00D11C32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I </w:t>
            </w:r>
            <w:proofErr w:type="gramStart"/>
            <w:r>
              <w:rPr>
                <w:sz w:val="24"/>
                <w:szCs w:val="24"/>
              </w:rPr>
              <w:t>made  a</w:t>
            </w:r>
            <w:proofErr w:type="gramEnd"/>
            <w:r>
              <w:rPr>
                <w:sz w:val="24"/>
                <w:szCs w:val="24"/>
              </w:rPr>
              <w:t xml:space="preserve">  small change </w:t>
            </w:r>
            <w:proofErr w:type="gramStart"/>
            <w:r>
              <w:rPr>
                <w:sz w:val="24"/>
                <w:szCs w:val="24"/>
              </w:rPr>
              <w:t>shown  above</w:t>
            </w:r>
            <w:proofErr w:type="gramEnd"/>
            <w:r>
              <w:rPr>
                <w:sz w:val="24"/>
                <w:szCs w:val="24"/>
              </w:rPr>
              <w:t xml:space="preserve"> and committed back using </w:t>
            </w:r>
            <w:r w:rsidR="004343D7">
              <w:rPr>
                <w:sz w:val="24"/>
                <w:szCs w:val="24"/>
              </w:rPr>
              <w:t>GitHub</w:t>
            </w:r>
            <w:r>
              <w:rPr>
                <w:sz w:val="24"/>
                <w:szCs w:val="24"/>
              </w:rPr>
              <w:t xml:space="preserve"> Desktop  </w:t>
            </w:r>
            <w:r w:rsidRPr="00D11C32">
              <w:rPr>
                <w:sz w:val="24"/>
                <w:szCs w:val="24"/>
              </w:rPr>
              <w:drawing>
                <wp:inline distT="0" distB="0" distL="0" distR="0" wp14:anchorId="5F07BC9C" wp14:editId="46DBA6E1">
                  <wp:extent cx="6111875" cy="3853180"/>
                  <wp:effectExtent l="0" t="0" r="3175" b="0"/>
                  <wp:docPr id="19839250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925036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3853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0F9180" w14:textId="77777777" w:rsidR="00D11C32" w:rsidRDefault="00D11C32" w:rsidP="00BA0E76">
            <w:pPr>
              <w:rPr>
                <w:sz w:val="24"/>
                <w:szCs w:val="24"/>
              </w:rPr>
            </w:pPr>
          </w:p>
          <w:p w14:paraId="3BF86641" w14:textId="77777777" w:rsidR="00D11C32" w:rsidRDefault="00D11C32" w:rsidP="00BA0E76">
            <w:pPr>
              <w:rPr>
                <w:sz w:val="24"/>
                <w:szCs w:val="24"/>
              </w:rPr>
            </w:pPr>
          </w:p>
          <w:p w14:paraId="5EA8F51B" w14:textId="77777777" w:rsidR="00D11C32" w:rsidRDefault="00D11C32" w:rsidP="00BA0E76">
            <w:pPr>
              <w:rPr>
                <w:sz w:val="24"/>
                <w:szCs w:val="24"/>
              </w:rPr>
            </w:pPr>
          </w:p>
          <w:p w14:paraId="158876B3" w14:textId="5153C0A0" w:rsidR="00D11C32" w:rsidRDefault="00D11C32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I </w:t>
            </w:r>
            <w:proofErr w:type="gramStart"/>
            <w:r>
              <w:rPr>
                <w:sz w:val="24"/>
                <w:szCs w:val="24"/>
              </w:rPr>
              <w:t>then  pushed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back  to</w:t>
            </w:r>
            <w:proofErr w:type="gramEnd"/>
            <w:r>
              <w:rPr>
                <w:sz w:val="24"/>
                <w:szCs w:val="24"/>
              </w:rPr>
              <w:t xml:space="preserve">  </w:t>
            </w:r>
            <w:proofErr w:type="gramStart"/>
            <w:r>
              <w:rPr>
                <w:sz w:val="24"/>
                <w:szCs w:val="24"/>
              </w:rPr>
              <w:t>origin  with</w:t>
            </w:r>
            <w:proofErr w:type="gramEnd"/>
            <w:r>
              <w:rPr>
                <w:sz w:val="24"/>
                <w:szCs w:val="24"/>
              </w:rPr>
              <w:t xml:space="preserve"> </w:t>
            </w:r>
            <w:proofErr w:type="gramStart"/>
            <w:r>
              <w:rPr>
                <w:sz w:val="24"/>
                <w:szCs w:val="24"/>
              </w:rPr>
              <w:t>GitHub  desktop</w:t>
            </w:r>
            <w:proofErr w:type="gramEnd"/>
            <w:r>
              <w:rPr>
                <w:sz w:val="24"/>
                <w:szCs w:val="24"/>
              </w:rPr>
              <w:t xml:space="preserve">   </w:t>
            </w:r>
            <w:proofErr w:type="gramStart"/>
            <w:r>
              <w:rPr>
                <w:sz w:val="24"/>
                <w:szCs w:val="24"/>
              </w:rPr>
              <w:t>with  button</w:t>
            </w:r>
            <w:proofErr w:type="gramEnd"/>
            <w:r>
              <w:rPr>
                <w:sz w:val="24"/>
                <w:szCs w:val="24"/>
              </w:rPr>
              <w:t xml:space="preserve">  below:</w:t>
            </w:r>
          </w:p>
          <w:p w14:paraId="60F2BF0B" w14:textId="77777777" w:rsidR="00D11C32" w:rsidRDefault="00D11C32" w:rsidP="00BA0E76">
            <w:pPr>
              <w:rPr>
                <w:sz w:val="24"/>
                <w:szCs w:val="24"/>
              </w:rPr>
            </w:pPr>
          </w:p>
          <w:p w14:paraId="55FA23EC" w14:textId="043C39F7" w:rsidR="00D11C32" w:rsidRDefault="00D11C32" w:rsidP="00BA0E76">
            <w:pPr>
              <w:rPr>
                <w:sz w:val="24"/>
                <w:szCs w:val="24"/>
              </w:rPr>
            </w:pPr>
            <w:r w:rsidRPr="00D11C32">
              <w:rPr>
                <w:sz w:val="24"/>
                <w:szCs w:val="24"/>
              </w:rPr>
              <w:drawing>
                <wp:inline distT="0" distB="0" distL="0" distR="0" wp14:anchorId="10DD0D55" wp14:editId="0B5527DC">
                  <wp:extent cx="6111875" cy="3113405"/>
                  <wp:effectExtent l="0" t="0" r="3175" b="0"/>
                  <wp:docPr id="139846618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8466181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311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ED2DF7" w14:textId="77777777" w:rsidR="00D11C32" w:rsidRDefault="00D11C32" w:rsidP="00BA0E76">
            <w:pPr>
              <w:rPr>
                <w:sz w:val="24"/>
                <w:szCs w:val="24"/>
              </w:rPr>
            </w:pPr>
          </w:p>
          <w:p w14:paraId="4B60C71A" w14:textId="17F785FB" w:rsidR="00CD2D44" w:rsidRDefault="00CD2D44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My most usual method of doing this </w:t>
            </w:r>
            <w:r w:rsidR="004343D7">
              <w:rPr>
                <w:sz w:val="24"/>
                <w:szCs w:val="24"/>
              </w:rPr>
              <w:t xml:space="preserve">kind of task </w:t>
            </w:r>
            <w:r>
              <w:rPr>
                <w:sz w:val="24"/>
                <w:szCs w:val="24"/>
              </w:rPr>
              <w:t>however is using the Visua</w:t>
            </w:r>
            <w:r w:rsidR="004343D7">
              <w:rPr>
                <w:sz w:val="24"/>
                <w:szCs w:val="24"/>
              </w:rPr>
              <w:t>l</w:t>
            </w:r>
            <w:r>
              <w:rPr>
                <w:sz w:val="24"/>
                <w:szCs w:val="24"/>
              </w:rPr>
              <w:t xml:space="preserve"> Studio </w:t>
            </w:r>
            <w:proofErr w:type="spellStart"/>
            <w:proofErr w:type="gramStart"/>
            <w:r>
              <w:rPr>
                <w:sz w:val="24"/>
                <w:szCs w:val="24"/>
              </w:rPr>
              <w:t>tooling.</w:t>
            </w:r>
            <w:r w:rsidR="004343D7">
              <w:rPr>
                <w:sz w:val="24"/>
                <w:szCs w:val="24"/>
              </w:rPr>
              <w:t>The</w:t>
            </w:r>
            <w:proofErr w:type="spellEnd"/>
            <w:proofErr w:type="gramEnd"/>
            <w:r w:rsidR="004343D7">
              <w:rPr>
                <w:sz w:val="24"/>
                <w:szCs w:val="24"/>
              </w:rPr>
              <w:t xml:space="preserve"> two screenshot below </w:t>
            </w:r>
            <w:proofErr w:type="spellStart"/>
            <w:r w:rsidR="004343D7">
              <w:rPr>
                <w:sz w:val="24"/>
                <w:szCs w:val="24"/>
              </w:rPr>
              <w:t>illustate</w:t>
            </w:r>
            <w:proofErr w:type="spellEnd"/>
            <w:r w:rsidR="004343D7">
              <w:rPr>
                <w:sz w:val="24"/>
                <w:szCs w:val="24"/>
              </w:rPr>
              <w:t xml:space="preserve"> this: </w:t>
            </w:r>
          </w:p>
          <w:p w14:paraId="05DED62C" w14:textId="77777777" w:rsidR="00CD2D44" w:rsidRDefault="00CD2D44" w:rsidP="00BA0E76">
            <w:pPr>
              <w:rPr>
                <w:sz w:val="24"/>
                <w:szCs w:val="24"/>
              </w:rPr>
            </w:pPr>
          </w:p>
          <w:p w14:paraId="77BFC786" w14:textId="5AC2FFDE" w:rsidR="00CD2D44" w:rsidRDefault="00CD2D44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 xml:space="preserve">First </w:t>
            </w:r>
            <w:proofErr w:type="gramStart"/>
            <w:r>
              <w:rPr>
                <w:sz w:val="24"/>
                <w:szCs w:val="24"/>
              </w:rPr>
              <w:t>commit :</w:t>
            </w:r>
            <w:proofErr w:type="gramEnd"/>
          </w:p>
          <w:p w14:paraId="2396577F" w14:textId="40F7A69E" w:rsidR="00D11C32" w:rsidRDefault="00CD2D44" w:rsidP="00BA0E76">
            <w:pPr>
              <w:rPr>
                <w:sz w:val="24"/>
                <w:szCs w:val="24"/>
              </w:rPr>
            </w:pPr>
            <w:r w:rsidRPr="00CD2D44">
              <w:rPr>
                <w:sz w:val="24"/>
                <w:szCs w:val="24"/>
              </w:rPr>
              <w:drawing>
                <wp:inline distT="0" distB="0" distL="0" distR="0" wp14:anchorId="114C0873" wp14:editId="2CECE69D">
                  <wp:extent cx="4102311" cy="5035809"/>
                  <wp:effectExtent l="0" t="0" r="0" b="0"/>
                  <wp:docPr id="18128877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2887716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2311" cy="50358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7B7A869" w14:textId="77777777" w:rsidR="00CD2D44" w:rsidRDefault="00CD2D44" w:rsidP="00BA0E76">
            <w:pPr>
              <w:rPr>
                <w:sz w:val="24"/>
                <w:szCs w:val="24"/>
              </w:rPr>
            </w:pPr>
          </w:p>
          <w:p w14:paraId="2E3BBD42" w14:textId="6E5CFA25" w:rsidR="00CD2D44" w:rsidRDefault="00CD2D44" w:rsidP="00BA0E7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And then push:</w:t>
            </w:r>
          </w:p>
          <w:p w14:paraId="7F7B9E46" w14:textId="331F82E4" w:rsidR="00CD2D44" w:rsidRDefault="00CD2D44" w:rsidP="00BA0E76">
            <w:pPr>
              <w:rPr>
                <w:sz w:val="24"/>
                <w:szCs w:val="24"/>
              </w:rPr>
            </w:pPr>
            <w:r w:rsidRPr="00CD2D44">
              <w:rPr>
                <w:sz w:val="24"/>
                <w:szCs w:val="24"/>
              </w:rPr>
              <w:lastRenderedPageBreak/>
              <w:drawing>
                <wp:inline distT="0" distB="0" distL="0" distR="0" wp14:anchorId="5AED2A96" wp14:editId="57879A73">
                  <wp:extent cx="3797495" cy="4007056"/>
                  <wp:effectExtent l="0" t="0" r="0" b="0"/>
                  <wp:docPr id="90467803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678033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7495" cy="40070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9A00DC" w14:textId="77777777" w:rsidR="00CD2D44" w:rsidRDefault="00CD2D44" w:rsidP="00BA0E76">
            <w:pPr>
              <w:rPr>
                <w:sz w:val="24"/>
                <w:szCs w:val="24"/>
              </w:rPr>
            </w:pPr>
          </w:p>
          <w:p w14:paraId="43D08DC1" w14:textId="77777777" w:rsidR="00CD2D44" w:rsidRDefault="00CD2D44" w:rsidP="00BA0E76">
            <w:pPr>
              <w:rPr>
                <w:sz w:val="24"/>
                <w:szCs w:val="24"/>
              </w:rPr>
            </w:pPr>
          </w:p>
          <w:p w14:paraId="191FC989" w14:textId="328734A9" w:rsidR="00CD2D44" w:rsidRDefault="00CD2D44" w:rsidP="00BA0E76">
            <w:pPr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After  doing</w:t>
            </w:r>
            <w:proofErr w:type="gramEnd"/>
            <w:r>
              <w:rPr>
                <w:sz w:val="24"/>
                <w:szCs w:val="24"/>
              </w:rPr>
              <w:t xml:space="preserve"> this all </w:t>
            </w:r>
            <w:proofErr w:type="gramStart"/>
            <w:r>
              <w:rPr>
                <w:sz w:val="24"/>
                <w:szCs w:val="24"/>
              </w:rPr>
              <w:t>commits  are</w:t>
            </w:r>
            <w:proofErr w:type="gramEnd"/>
            <w:r>
              <w:rPr>
                <w:sz w:val="24"/>
                <w:szCs w:val="24"/>
              </w:rPr>
              <w:t xml:space="preserve"> available and synced </w:t>
            </w:r>
            <w:proofErr w:type="gramStart"/>
            <w:r>
              <w:rPr>
                <w:sz w:val="24"/>
                <w:szCs w:val="24"/>
              </w:rPr>
              <w:t>in  the</w:t>
            </w:r>
            <w:proofErr w:type="gramEnd"/>
            <w:r>
              <w:rPr>
                <w:sz w:val="24"/>
                <w:szCs w:val="24"/>
              </w:rPr>
              <w:t xml:space="preserve"> portal:</w:t>
            </w:r>
          </w:p>
          <w:p w14:paraId="58D480D3" w14:textId="77777777" w:rsidR="00CD2D44" w:rsidRDefault="00CD2D44" w:rsidP="00BA0E76">
            <w:pPr>
              <w:rPr>
                <w:sz w:val="24"/>
                <w:szCs w:val="24"/>
              </w:rPr>
            </w:pPr>
          </w:p>
          <w:p w14:paraId="3650015C" w14:textId="1E383F33" w:rsidR="00CD2D44" w:rsidRDefault="00CD2D44" w:rsidP="00BA0E76">
            <w:pPr>
              <w:rPr>
                <w:sz w:val="24"/>
                <w:szCs w:val="24"/>
              </w:rPr>
            </w:pPr>
            <w:r w:rsidRPr="00CD2D44">
              <w:rPr>
                <w:sz w:val="24"/>
                <w:szCs w:val="24"/>
              </w:rPr>
              <w:drawing>
                <wp:inline distT="0" distB="0" distL="0" distR="0" wp14:anchorId="6EDD55AD" wp14:editId="3C2CB8FF">
                  <wp:extent cx="6111875" cy="3798570"/>
                  <wp:effectExtent l="0" t="0" r="3175" b="0"/>
                  <wp:docPr id="2382116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211692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1875" cy="3798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B166A1" w14:textId="77777777" w:rsidR="00CD2D44" w:rsidRDefault="00CD2D44" w:rsidP="00BA0E76">
            <w:pPr>
              <w:rPr>
                <w:sz w:val="24"/>
                <w:szCs w:val="24"/>
              </w:rPr>
            </w:pPr>
          </w:p>
          <w:p w14:paraId="5245205E" w14:textId="77777777" w:rsidR="00CD2D44" w:rsidRDefault="00CD2D44" w:rsidP="00BA0E76">
            <w:pPr>
              <w:rPr>
                <w:sz w:val="24"/>
                <w:szCs w:val="24"/>
              </w:rPr>
            </w:pPr>
          </w:p>
          <w:p w14:paraId="0ED089EE" w14:textId="0E5FEE77" w:rsidR="00CD2D44" w:rsidRDefault="00CD2D44" w:rsidP="00BA0E76">
            <w:pPr>
              <w:rPr>
                <w:sz w:val="24"/>
                <w:szCs w:val="24"/>
              </w:rPr>
            </w:pPr>
          </w:p>
        </w:tc>
      </w:tr>
      <w:tr w:rsidR="009D3838" w14:paraId="2C6A2F02" w14:textId="77777777" w:rsidTr="009D3838">
        <w:tc>
          <w:tcPr>
            <w:tcW w:w="1216" w:type="dxa"/>
          </w:tcPr>
          <w:p w14:paraId="486C4766" w14:textId="77777777" w:rsidR="009D3838" w:rsidRDefault="009D3838" w:rsidP="00BA0E76">
            <w:pPr>
              <w:rPr>
                <w:sz w:val="24"/>
                <w:szCs w:val="24"/>
              </w:rPr>
            </w:pPr>
          </w:p>
        </w:tc>
        <w:tc>
          <w:tcPr>
            <w:tcW w:w="9841" w:type="dxa"/>
          </w:tcPr>
          <w:p w14:paraId="7CFBE2CD" w14:textId="77777777" w:rsidR="009D3838" w:rsidRDefault="009D3838" w:rsidP="00BA0E76">
            <w:pPr>
              <w:rPr>
                <w:sz w:val="24"/>
                <w:szCs w:val="24"/>
              </w:rPr>
            </w:pPr>
          </w:p>
        </w:tc>
      </w:tr>
      <w:tr w:rsidR="009D3838" w14:paraId="4A485BF3" w14:textId="77777777" w:rsidTr="009D3838">
        <w:tc>
          <w:tcPr>
            <w:tcW w:w="1216" w:type="dxa"/>
          </w:tcPr>
          <w:p w14:paraId="07A57722" w14:textId="77777777" w:rsidR="009D3838" w:rsidRDefault="009D3838" w:rsidP="00BA0E76">
            <w:pPr>
              <w:rPr>
                <w:sz w:val="24"/>
                <w:szCs w:val="24"/>
              </w:rPr>
            </w:pPr>
          </w:p>
        </w:tc>
        <w:tc>
          <w:tcPr>
            <w:tcW w:w="9841" w:type="dxa"/>
          </w:tcPr>
          <w:p w14:paraId="71D80673" w14:textId="77777777" w:rsidR="009D3838" w:rsidRDefault="009D3838" w:rsidP="00BA0E76">
            <w:pPr>
              <w:rPr>
                <w:sz w:val="24"/>
                <w:szCs w:val="24"/>
              </w:rPr>
            </w:pPr>
          </w:p>
        </w:tc>
      </w:tr>
    </w:tbl>
    <w:p w14:paraId="6EB2FA83" w14:textId="77777777" w:rsidR="00216442" w:rsidRDefault="00216442" w:rsidP="00EC3E91">
      <w:pPr>
        <w:rPr>
          <w:b/>
          <w:bCs/>
          <w:sz w:val="28"/>
          <w:szCs w:val="28"/>
        </w:rPr>
      </w:pPr>
    </w:p>
    <w:p w14:paraId="5FE4916C" w14:textId="77777777" w:rsidR="00216442" w:rsidRDefault="00216442" w:rsidP="00EC3E91">
      <w:pPr>
        <w:rPr>
          <w:b/>
          <w:bCs/>
          <w:sz w:val="28"/>
          <w:szCs w:val="28"/>
        </w:rPr>
      </w:pPr>
    </w:p>
    <w:p w14:paraId="01B32C2F" w14:textId="77777777" w:rsidR="00216442" w:rsidRDefault="00216442" w:rsidP="00EC3E91">
      <w:pPr>
        <w:rPr>
          <w:b/>
          <w:bCs/>
          <w:sz w:val="28"/>
          <w:szCs w:val="28"/>
        </w:rPr>
      </w:pPr>
    </w:p>
    <w:p w14:paraId="6E89C00A" w14:textId="579CC864" w:rsidR="00460D84" w:rsidRPr="00216442" w:rsidRDefault="003E1C6F" w:rsidP="00EC3E91">
      <w:pPr>
        <w:rPr>
          <w:b/>
          <w:bCs/>
          <w:sz w:val="28"/>
          <w:szCs w:val="28"/>
        </w:rPr>
      </w:pPr>
      <w:r w:rsidRPr="00216442">
        <w:rPr>
          <w:b/>
          <w:bCs/>
          <w:sz w:val="28"/>
          <w:szCs w:val="28"/>
        </w:rPr>
        <w:t xml:space="preserve">Delete </w:t>
      </w:r>
      <w:r w:rsidR="00052FB4" w:rsidRPr="00216442">
        <w:rPr>
          <w:b/>
          <w:bCs/>
          <w:sz w:val="28"/>
          <w:szCs w:val="28"/>
        </w:rPr>
        <w:t>commit</w:t>
      </w:r>
    </w:p>
    <w:p w14:paraId="212A1239" w14:textId="7533AF28" w:rsidR="00052FB4" w:rsidRDefault="00707E4B" w:rsidP="003E1C6F">
      <w:pPr>
        <w:pStyle w:val="ListParagraph"/>
        <w:numPr>
          <w:ilvl w:val="0"/>
          <w:numId w:val="4"/>
        </w:numPr>
      </w:pPr>
      <w:r>
        <w:t>Install git to device</w:t>
      </w:r>
    </w:p>
    <w:p w14:paraId="009935E9" w14:textId="256EB230" w:rsidR="00707E4B" w:rsidRDefault="00707E4B" w:rsidP="003E1C6F">
      <w:pPr>
        <w:pStyle w:val="ListParagraph"/>
        <w:numPr>
          <w:ilvl w:val="0"/>
          <w:numId w:val="4"/>
        </w:numPr>
      </w:pPr>
      <w:r>
        <w:t>Open CMD and type</w:t>
      </w:r>
      <w:r w:rsidR="008961C8">
        <w:t xml:space="preserve"> </w:t>
      </w:r>
      <w:r w:rsidR="008961C8" w:rsidRPr="008961C8">
        <w:rPr>
          <w:u w:val="single"/>
        </w:rPr>
        <w:t>cd</w:t>
      </w:r>
      <w:r w:rsidR="008961C8" w:rsidRPr="008961C8">
        <w:t xml:space="preserve"> </w:t>
      </w:r>
      <w:r w:rsidR="008961C8" w:rsidRPr="00E079E2">
        <w:t>C:\Users\MohammadAfgan\AppData\Local\Programs\Git</w:t>
      </w:r>
    </w:p>
    <w:p w14:paraId="71E8DE08" w14:textId="14E6B701" w:rsidR="008C4CDD" w:rsidRDefault="008C4CDD" w:rsidP="008C4CDD">
      <w:pPr>
        <w:pStyle w:val="ListParagraph"/>
      </w:pPr>
      <w:r w:rsidRPr="008C4CDD">
        <w:rPr>
          <w:noProof/>
        </w:rPr>
        <w:drawing>
          <wp:inline distT="0" distB="0" distL="0" distR="0" wp14:anchorId="720768B1" wp14:editId="121C916E">
            <wp:extent cx="5606143" cy="587375"/>
            <wp:effectExtent l="0" t="0" r="0" b="3175"/>
            <wp:docPr id="204270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04503" name=""/>
                    <pic:cNvPicPr/>
                  </pic:nvPicPr>
                  <pic:blipFill rotWithShape="1">
                    <a:blip r:embed="rId43"/>
                    <a:srcRect b="18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1740" cy="587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F0FE5E" w14:textId="6A30D636" w:rsidR="00E90817" w:rsidRDefault="0015526B" w:rsidP="003E1C6F">
      <w:pPr>
        <w:pStyle w:val="ListParagraph"/>
        <w:numPr>
          <w:ilvl w:val="0"/>
          <w:numId w:val="4"/>
        </w:numPr>
      </w:pPr>
      <w:r>
        <w:t>Clone existing repositories</w:t>
      </w:r>
      <w:r w:rsidR="00C137B3">
        <w:t xml:space="preserve"> to local machine. Log into GitHub.com</w:t>
      </w:r>
      <w:r w:rsidR="00244585">
        <w:t>, select repository and copy the URL</w:t>
      </w:r>
      <w:r w:rsidR="00964A74">
        <w:t xml:space="preserve"> e.g. </w:t>
      </w:r>
      <w:hyperlink r:id="rId44" w:history="1">
        <w:r w:rsidR="009109D7" w:rsidRPr="00763512">
          <w:rPr>
            <w:rStyle w:val="Hyperlink"/>
          </w:rPr>
          <w:t>https://github.com/Maafgan/L3-Certificate-in-AI-Programming-with-Python</w:t>
        </w:r>
      </w:hyperlink>
    </w:p>
    <w:p w14:paraId="168700E4" w14:textId="13EA6E86" w:rsidR="009109D7" w:rsidRDefault="000327AB" w:rsidP="003E1C6F">
      <w:pPr>
        <w:pStyle w:val="ListParagraph"/>
        <w:numPr>
          <w:ilvl w:val="0"/>
          <w:numId w:val="4"/>
        </w:numPr>
      </w:pPr>
      <w:proofErr w:type="gramStart"/>
      <w:r>
        <w:t>Type:-</w:t>
      </w:r>
      <w:proofErr w:type="gramEnd"/>
      <w:r>
        <w:t xml:space="preserve"> </w:t>
      </w:r>
      <w:r w:rsidRPr="000327AB">
        <w:rPr>
          <w:u w:val="single"/>
        </w:rPr>
        <w:t>git clone</w:t>
      </w:r>
      <w:r>
        <w:t xml:space="preserve"> </w:t>
      </w:r>
      <w:r w:rsidRPr="000327AB">
        <w:t>https://github.com/Maafgan/L3-Certificate-in-AI-Programming-with-Python</w:t>
      </w:r>
    </w:p>
    <w:p w14:paraId="54715FFA" w14:textId="239EB5C4" w:rsidR="008C4CDD" w:rsidRDefault="00E90817" w:rsidP="002E520D">
      <w:pPr>
        <w:pStyle w:val="ListParagraph"/>
      </w:pPr>
      <w:r w:rsidRPr="00E90817">
        <w:rPr>
          <w:noProof/>
        </w:rPr>
        <w:drawing>
          <wp:inline distT="0" distB="0" distL="0" distR="0" wp14:anchorId="102A0AAD" wp14:editId="7973BF26">
            <wp:extent cx="5578929" cy="1259739"/>
            <wp:effectExtent l="0" t="0" r="3175" b="0"/>
            <wp:docPr id="183309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09975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10665" cy="1266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D15EA" w14:textId="05A7A1E3" w:rsidR="00E3602F" w:rsidRDefault="000E01CB" w:rsidP="002E520D">
      <w:pPr>
        <w:pStyle w:val="ListParagraph"/>
      </w:pPr>
      <w:r w:rsidRPr="000E01CB">
        <w:rPr>
          <w:noProof/>
        </w:rPr>
        <w:drawing>
          <wp:inline distT="0" distB="0" distL="0" distR="0" wp14:anchorId="0AFA31F3" wp14:editId="428A7875">
            <wp:extent cx="5731510" cy="1689100"/>
            <wp:effectExtent l="0" t="0" r="2540" b="6350"/>
            <wp:docPr id="146743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349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B668" w14:textId="77777777" w:rsidR="00E3602F" w:rsidRDefault="00E3602F" w:rsidP="002E520D">
      <w:pPr>
        <w:pStyle w:val="ListParagraph"/>
      </w:pPr>
    </w:p>
    <w:p w14:paraId="7075D07E" w14:textId="61C5368D" w:rsidR="009A0FD2" w:rsidRPr="004F4C17" w:rsidRDefault="009A0FD2" w:rsidP="009A0FD2">
      <w:pPr>
        <w:pStyle w:val="ListParagraph"/>
        <w:numPr>
          <w:ilvl w:val="0"/>
          <w:numId w:val="4"/>
        </w:numPr>
        <w:rPr>
          <w:b/>
          <w:bCs/>
        </w:rPr>
      </w:pPr>
      <w:r>
        <w:t xml:space="preserve">Open the folder where the clone is copied to- </w:t>
      </w:r>
      <w:proofErr w:type="gramStart"/>
      <w:r>
        <w:t>type:-</w:t>
      </w:r>
      <w:proofErr w:type="gramEnd"/>
      <w:r>
        <w:t xml:space="preserve">  </w:t>
      </w:r>
      <w:r w:rsidRPr="009A0FD2">
        <w:rPr>
          <w:u w:val="single"/>
        </w:rPr>
        <w:t>cd</w:t>
      </w:r>
      <w:r w:rsidRPr="009A0FD2">
        <w:rPr>
          <w:b/>
          <w:bCs/>
        </w:rPr>
        <w:t> </w:t>
      </w:r>
      <w:r w:rsidRPr="009A0FD2">
        <w:t>L3-Certificate-in-AI-Programming-with-Python</w:t>
      </w:r>
    </w:p>
    <w:p w14:paraId="2F580CEF" w14:textId="5FF4F02F" w:rsidR="004F4C17" w:rsidRPr="009A0FD2" w:rsidRDefault="004F4C17" w:rsidP="004F4C17">
      <w:pPr>
        <w:pStyle w:val="ListParagraph"/>
        <w:rPr>
          <w:b/>
          <w:bCs/>
        </w:rPr>
      </w:pPr>
      <w:r w:rsidRPr="008C4CDD">
        <w:rPr>
          <w:noProof/>
        </w:rPr>
        <w:drawing>
          <wp:inline distT="0" distB="0" distL="0" distR="0" wp14:anchorId="52AF203A" wp14:editId="46D3E3FA">
            <wp:extent cx="5622471" cy="721995"/>
            <wp:effectExtent l="0" t="0" r="0" b="1905"/>
            <wp:docPr id="720780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7045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4366" cy="72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5BD82" w14:textId="15E6358F" w:rsidR="009348F0" w:rsidRDefault="009348F0" w:rsidP="009348F0">
      <w:pPr>
        <w:pStyle w:val="ListParagraph"/>
        <w:numPr>
          <w:ilvl w:val="0"/>
          <w:numId w:val="4"/>
        </w:numPr>
      </w:pPr>
      <w:proofErr w:type="gramStart"/>
      <w:r>
        <w:t>Type:-</w:t>
      </w:r>
      <w:proofErr w:type="gramEnd"/>
      <w:r>
        <w:t xml:space="preserve"> git remote -v</w:t>
      </w:r>
    </w:p>
    <w:p w14:paraId="3B77682E" w14:textId="383E2456" w:rsidR="009348F0" w:rsidRDefault="009348F0" w:rsidP="00B76950">
      <w:pPr>
        <w:pStyle w:val="ListParagraph"/>
      </w:pPr>
      <w:r w:rsidRPr="009348F0">
        <w:rPr>
          <w:noProof/>
        </w:rPr>
        <w:drawing>
          <wp:inline distT="0" distB="0" distL="0" distR="0" wp14:anchorId="4304CBB0" wp14:editId="376BB8B4">
            <wp:extent cx="5633357" cy="624840"/>
            <wp:effectExtent l="0" t="0" r="5715" b="3810"/>
            <wp:docPr id="93014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14631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34348" cy="62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106201" w14:textId="77777777" w:rsidR="00F076C1" w:rsidRDefault="00F076C1" w:rsidP="00B76950">
      <w:pPr>
        <w:pStyle w:val="ListParagraph"/>
      </w:pPr>
    </w:p>
    <w:p w14:paraId="029146F8" w14:textId="77777777" w:rsidR="00F076C1" w:rsidRDefault="00F076C1" w:rsidP="00B76950">
      <w:pPr>
        <w:pStyle w:val="ListParagraph"/>
      </w:pPr>
    </w:p>
    <w:p w14:paraId="646113F7" w14:textId="77777777" w:rsidR="00F076C1" w:rsidRDefault="00F076C1" w:rsidP="00B76950">
      <w:pPr>
        <w:pStyle w:val="ListParagraph"/>
      </w:pPr>
    </w:p>
    <w:p w14:paraId="105D4C63" w14:textId="77777777" w:rsidR="00F076C1" w:rsidRDefault="00F076C1" w:rsidP="00B76950">
      <w:pPr>
        <w:pStyle w:val="ListParagraph"/>
      </w:pPr>
    </w:p>
    <w:p w14:paraId="4F39740F" w14:textId="77777777" w:rsidR="00216442" w:rsidRDefault="00216442" w:rsidP="00B76950">
      <w:pPr>
        <w:pStyle w:val="ListParagraph"/>
      </w:pPr>
    </w:p>
    <w:p w14:paraId="5929849F" w14:textId="77777777" w:rsidR="00216442" w:rsidRDefault="00216442" w:rsidP="00B76950">
      <w:pPr>
        <w:pStyle w:val="ListParagraph"/>
      </w:pPr>
    </w:p>
    <w:p w14:paraId="0E9B9253" w14:textId="77777777" w:rsidR="00216442" w:rsidRDefault="00216442" w:rsidP="00B76950">
      <w:pPr>
        <w:pStyle w:val="ListParagraph"/>
      </w:pPr>
    </w:p>
    <w:p w14:paraId="72032D27" w14:textId="77777777" w:rsidR="00216442" w:rsidRDefault="00216442" w:rsidP="00B76950">
      <w:pPr>
        <w:pStyle w:val="ListParagraph"/>
      </w:pPr>
    </w:p>
    <w:p w14:paraId="2D1CA267" w14:textId="77777777" w:rsidR="00216442" w:rsidRDefault="00216442" w:rsidP="00B76950">
      <w:pPr>
        <w:pStyle w:val="ListParagraph"/>
      </w:pPr>
    </w:p>
    <w:p w14:paraId="115D0E47" w14:textId="77777777" w:rsidR="00216442" w:rsidRDefault="00216442" w:rsidP="00B76950">
      <w:pPr>
        <w:pStyle w:val="ListParagraph"/>
      </w:pPr>
    </w:p>
    <w:p w14:paraId="7BF04DC4" w14:textId="77777777" w:rsidR="00F076C1" w:rsidRDefault="00F076C1" w:rsidP="00B76950">
      <w:pPr>
        <w:pStyle w:val="ListParagraph"/>
      </w:pPr>
    </w:p>
    <w:p w14:paraId="7555E508" w14:textId="7DE274B7" w:rsidR="009348F0" w:rsidRDefault="009A6BA3" w:rsidP="009348F0">
      <w:pPr>
        <w:pStyle w:val="ListParagraph"/>
        <w:numPr>
          <w:ilvl w:val="0"/>
          <w:numId w:val="4"/>
        </w:numPr>
      </w:pPr>
      <w:proofErr w:type="gramStart"/>
      <w:r>
        <w:t>Type:-</w:t>
      </w:r>
      <w:proofErr w:type="gramEnd"/>
      <w:r>
        <w:t xml:space="preserve"> g</w:t>
      </w:r>
      <w:r w:rsidR="00AC04EC">
        <w:t>it</w:t>
      </w:r>
      <w:r>
        <w:t xml:space="preserve"> log</w:t>
      </w:r>
    </w:p>
    <w:p w14:paraId="155E0280" w14:textId="601AD93C" w:rsidR="00C01A31" w:rsidRDefault="00F076C1" w:rsidP="00C01A31">
      <w:pPr>
        <w:pStyle w:val="ListParagraph"/>
      </w:pPr>
      <w:r w:rsidRPr="00F076C1">
        <w:rPr>
          <w:noProof/>
        </w:rPr>
        <w:drawing>
          <wp:inline distT="0" distB="0" distL="0" distR="0" wp14:anchorId="010CACDD" wp14:editId="1FF18DE6">
            <wp:extent cx="5731510" cy="4377690"/>
            <wp:effectExtent l="0" t="0" r="2540" b="3810"/>
            <wp:docPr id="9036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4565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67265" w14:textId="77777777" w:rsidR="00A311AF" w:rsidRDefault="00A311AF" w:rsidP="00C01A31">
      <w:pPr>
        <w:pStyle w:val="ListParagraph"/>
      </w:pPr>
    </w:p>
    <w:p w14:paraId="088E7E3C" w14:textId="3BC642EC" w:rsidR="00B4442D" w:rsidRDefault="00A04B9A" w:rsidP="00B4442D">
      <w:pPr>
        <w:pStyle w:val="ListParagraph"/>
        <w:numPr>
          <w:ilvl w:val="0"/>
          <w:numId w:val="4"/>
        </w:numPr>
      </w:pPr>
      <w:proofErr w:type="gramStart"/>
      <w:r>
        <w:t>Type:-</w:t>
      </w:r>
      <w:proofErr w:type="gramEnd"/>
      <w:r>
        <w:t xml:space="preserve"> git rebase -I HEAD~5</w:t>
      </w:r>
      <w:r w:rsidR="00B4442D">
        <w:t xml:space="preserve"> </w:t>
      </w:r>
    </w:p>
    <w:p w14:paraId="0894E0ED" w14:textId="5D8D7147" w:rsidR="00B4442D" w:rsidRDefault="00B4442D" w:rsidP="00B4442D">
      <w:pPr>
        <w:pStyle w:val="ListParagraph"/>
      </w:pPr>
      <w:r w:rsidRPr="00B4442D">
        <w:rPr>
          <w:noProof/>
        </w:rPr>
        <w:drawing>
          <wp:inline distT="0" distB="0" distL="0" distR="0" wp14:anchorId="4B5A6B55" wp14:editId="712A6543">
            <wp:extent cx="5731510" cy="448310"/>
            <wp:effectExtent l="0" t="0" r="2540" b="8890"/>
            <wp:docPr id="12009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9478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6A76D" w14:textId="5B45AB75" w:rsidR="000E632A" w:rsidRDefault="000E632A" w:rsidP="00B4442D">
      <w:pPr>
        <w:pStyle w:val="ListParagraph"/>
      </w:pPr>
      <w:r>
        <w:t>Change pick to drop</w:t>
      </w:r>
    </w:p>
    <w:p w14:paraId="08827A84" w14:textId="6AD4B6F8" w:rsidR="000E632A" w:rsidRDefault="000E632A" w:rsidP="00B4442D">
      <w:pPr>
        <w:pStyle w:val="ListParagraph"/>
      </w:pPr>
      <w:r w:rsidRPr="000E632A">
        <w:rPr>
          <w:noProof/>
        </w:rPr>
        <w:lastRenderedPageBreak/>
        <w:drawing>
          <wp:inline distT="0" distB="0" distL="0" distR="0" wp14:anchorId="7D7C2D9E" wp14:editId="19E2D03F">
            <wp:extent cx="5731510" cy="2948940"/>
            <wp:effectExtent l="0" t="0" r="2540" b="3810"/>
            <wp:docPr id="456871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871742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01A14" w14:textId="77777777" w:rsidR="000E632A" w:rsidRDefault="000E632A" w:rsidP="00B4442D">
      <w:pPr>
        <w:pStyle w:val="ListParagraph"/>
      </w:pPr>
    </w:p>
    <w:p w14:paraId="295545D6" w14:textId="77777777" w:rsidR="00973DB9" w:rsidRDefault="00973DB9" w:rsidP="00B4442D">
      <w:pPr>
        <w:pStyle w:val="ListParagraph"/>
      </w:pPr>
    </w:p>
    <w:p w14:paraId="04C2FB44" w14:textId="4EB8E5BE" w:rsidR="000E632A" w:rsidRDefault="000E632A" w:rsidP="00B4442D">
      <w:pPr>
        <w:pStyle w:val="ListParagraph"/>
      </w:pPr>
      <w:r>
        <w:t xml:space="preserve">Then hold Control C then </w:t>
      </w:r>
      <w:proofErr w:type="gramStart"/>
      <w:r>
        <w:t>Type :</w:t>
      </w:r>
      <w:proofErr w:type="spellStart"/>
      <w:r>
        <w:t>wq</w:t>
      </w:r>
      <w:proofErr w:type="spellEnd"/>
      <w:proofErr w:type="gramEnd"/>
    </w:p>
    <w:p w14:paraId="5ADE6F92" w14:textId="49D7C801" w:rsidR="00D742B1" w:rsidRDefault="00973DB9" w:rsidP="00202970">
      <w:pPr>
        <w:ind w:firstLine="720"/>
      </w:pPr>
      <w:r w:rsidRPr="00973DB9">
        <w:rPr>
          <w:noProof/>
        </w:rPr>
        <w:drawing>
          <wp:inline distT="0" distB="0" distL="0" distR="0" wp14:anchorId="7620A607" wp14:editId="0C2C9911">
            <wp:extent cx="5731510" cy="2935605"/>
            <wp:effectExtent l="0" t="0" r="2540" b="0"/>
            <wp:docPr id="1459738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73828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5D9B" w14:textId="3470D4CE" w:rsidR="00710A60" w:rsidRDefault="00216442" w:rsidP="00202970">
      <w:pPr>
        <w:ind w:firstLine="720"/>
      </w:pPr>
      <w:r>
        <w:t xml:space="preserve">Press </w:t>
      </w:r>
      <w:proofErr w:type="gramStart"/>
      <w:r>
        <w:t>enter</w:t>
      </w:r>
      <w:proofErr w:type="gramEnd"/>
      <w:r w:rsidR="00F41751">
        <w:t>,</w:t>
      </w:r>
      <w:r>
        <w:t xml:space="preserve"> you see the screen below.</w:t>
      </w:r>
    </w:p>
    <w:p w14:paraId="6AA4ACC0" w14:textId="6B0FCA01" w:rsidR="00710A60" w:rsidRDefault="008828E7" w:rsidP="00202970">
      <w:pPr>
        <w:ind w:firstLine="720"/>
      </w:pPr>
      <w:r w:rsidRPr="008828E7">
        <w:rPr>
          <w:noProof/>
        </w:rPr>
        <w:lastRenderedPageBreak/>
        <w:drawing>
          <wp:inline distT="0" distB="0" distL="0" distR="0" wp14:anchorId="57C566C6" wp14:editId="46EC0070">
            <wp:extent cx="5731510" cy="3724910"/>
            <wp:effectExtent l="0" t="0" r="2540" b="8890"/>
            <wp:docPr id="142827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2794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B7BFB" w14:textId="53AF985C" w:rsidR="008828E7" w:rsidRDefault="008828E7" w:rsidP="00202970">
      <w:pPr>
        <w:ind w:firstLine="720"/>
      </w:pPr>
      <w:proofErr w:type="gramStart"/>
      <w:r>
        <w:t>Type:-</w:t>
      </w:r>
      <w:proofErr w:type="gramEnd"/>
      <w:r>
        <w:t xml:space="preserve"> git commit</w:t>
      </w:r>
      <w:r w:rsidR="00F41751">
        <w:t xml:space="preserve"> </w:t>
      </w:r>
      <w:r w:rsidR="004A22A6">
        <w:t>--</w:t>
      </w:r>
      <w:r w:rsidR="00F41751">
        <w:t>allow-empty</w:t>
      </w:r>
    </w:p>
    <w:p w14:paraId="068B4288" w14:textId="77777777" w:rsidR="00AC7901" w:rsidRDefault="00AC7901" w:rsidP="00202970">
      <w:pPr>
        <w:ind w:firstLine="720"/>
      </w:pPr>
    </w:p>
    <w:p w14:paraId="0FFF687E" w14:textId="77777777" w:rsidR="00AC7901" w:rsidRDefault="00AC7901" w:rsidP="00202970">
      <w:pPr>
        <w:ind w:firstLine="720"/>
      </w:pPr>
    </w:p>
    <w:p w14:paraId="5E6581C1" w14:textId="77777777" w:rsidR="00AC7901" w:rsidRDefault="00AC7901" w:rsidP="00202970">
      <w:pPr>
        <w:ind w:firstLine="720"/>
      </w:pPr>
    </w:p>
    <w:p w14:paraId="7CC43731" w14:textId="77777777" w:rsidR="00AC7901" w:rsidRDefault="00AC7901" w:rsidP="00202970">
      <w:pPr>
        <w:ind w:firstLine="720"/>
      </w:pPr>
    </w:p>
    <w:p w14:paraId="5F2DA969" w14:textId="72E8AFA8" w:rsidR="00AC7901" w:rsidRPr="00AC7901" w:rsidRDefault="00D26366" w:rsidP="00AC7901">
      <w:pPr>
        <w:ind w:firstLine="720"/>
        <w:rPr>
          <w:b/>
          <w:bCs/>
        </w:rPr>
      </w:pPr>
      <w:r>
        <w:t xml:space="preserve">If error occurs </w:t>
      </w:r>
      <w:proofErr w:type="gramStart"/>
      <w:r>
        <w:t>type:-</w:t>
      </w:r>
      <w:proofErr w:type="gramEnd"/>
      <w:r>
        <w:t xml:space="preserve"> </w:t>
      </w:r>
      <w:r w:rsidR="00AC7901" w:rsidRPr="00AC7901">
        <w:rPr>
          <w:b/>
          <w:bCs/>
        </w:rPr>
        <w:t>git push origin main --force </w:t>
      </w:r>
    </w:p>
    <w:p w14:paraId="480A51D5" w14:textId="602F48C3" w:rsidR="00D26366" w:rsidRDefault="00D26366" w:rsidP="00202970">
      <w:pPr>
        <w:ind w:firstLine="720"/>
      </w:pPr>
      <w:r w:rsidRPr="00D26366">
        <w:rPr>
          <w:noProof/>
        </w:rPr>
        <w:drawing>
          <wp:inline distT="0" distB="0" distL="0" distR="0" wp14:anchorId="11074AF1" wp14:editId="5F17C6C9">
            <wp:extent cx="5731510" cy="2965450"/>
            <wp:effectExtent l="0" t="0" r="2540" b="6350"/>
            <wp:docPr id="2027852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52132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6921" w14:textId="25AA205F" w:rsidR="007019F5" w:rsidRDefault="00202970" w:rsidP="007019F5">
      <w:pPr>
        <w:pStyle w:val="ListParagraph"/>
        <w:numPr>
          <w:ilvl w:val="0"/>
          <w:numId w:val="4"/>
        </w:numPr>
      </w:pPr>
      <w:proofErr w:type="gramStart"/>
      <w:r>
        <w:t>Type:-</w:t>
      </w:r>
      <w:proofErr w:type="gramEnd"/>
      <w:r>
        <w:t xml:space="preserve"> git rebase </w:t>
      </w:r>
      <w:r w:rsidR="002A112A">
        <w:t>–</w:t>
      </w:r>
      <w:r>
        <w:t xml:space="preserve"> continue</w:t>
      </w:r>
    </w:p>
    <w:p w14:paraId="3ED2CF12" w14:textId="1930EC1A" w:rsidR="002A112A" w:rsidRDefault="002A112A" w:rsidP="002A112A">
      <w:pPr>
        <w:pStyle w:val="ListParagraph"/>
      </w:pPr>
      <w:r w:rsidRPr="002A112A">
        <w:rPr>
          <w:noProof/>
        </w:rPr>
        <w:lastRenderedPageBreak/>
        <w:drawing>
          <wp:inline distT="0" distB="0" distL="0" distR="0" wp14:anchorId="04DE6915" wp14:editId="5D6A3152">
            <wp:extent cx="5731510" cy="2964815"/>
            <wp:effectExtent l="0" t="0" r="2540" b="6985"/>
            <wp:docPr id="1620828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28417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AAD14" w14:textId="11987FE7" w:rsidR="002A112A" w:rsidRDefault="0044503F" w:rsidP="002A112A">
      <w:pPr>
        <w:pStyle w:val="ListParagraph"/>
      </w:pPr>
      <w:r>
        <w:t>Successfully rebased and updated</w:t>
      </w:r>
    </w:p>
    <w:p w14:paraId="5D24B80E" w14:textId="5424F672" w:rsidR="007019F5" w:rsidRDefault="007019F5" w:rsidP="00202970">
      <w:pPr>
        <w:pStyle w:val="ListParagraph"/>
      </w:pPr>
      <w:r w:rsidRPr="00627DBF">
        <w:rPr>
          <w:noProof/>
        </w:rPr>
        <w:drawing>
          <wp:inline distT="0" distB="0" distL="0" distR="0" wp14:anchorId="2227D78E" wp14:editId="6D85263E">
            <wp:extent cx="5731510" cy="1054735"/>
            <wp:effectExtent l="0" t="0" r="2540" b="0"/>
            <wp:docPr id="1593331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7919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B9E1C" w14:textId="77777777" w:rsidR="00202970" w:rsidRDefault="00202970" w:rsidP="00202970">
      <w:pPr>
        <w:pStyle w:val="ListParagraph"/>
      </w:pPr>
    </w:p>
    <w:p w14:paraId="28F9568E" w14:textId="77777777" w:rsidR="0044503F" w:rsidRDefault="0044503F" w:rsidP="00202970">
      <w:pPr>
        <w:pStyle w:val="ListParagraph"/>
      </w:pPr>
    </w:p>
    <w:p w14:paraId="6EB4CC69" w14:textId="77777777" w:rsidR="0044503F" w:rsidRDefault="0044503F" w:rsidP="00202970">
      <w:pPr>
        <w:pStyle w:val="ListParagraph"/>
      </w:pPr>
    </w:p>
    <w:p w14:paraId="3069072C" w14:textId="77777777" w:rsidR="00216442" w:rsidRDefault="00216442" w:rsidP="00202970">
      <w:pPr>
        <w:pStyle w:val="ListParagraph"/>
      </w:pPr>
    </w:p>
    <w:p w14:paraId="4F4296D0" w14:textId="77777777" w:rsidR="0044503F" w:rsidRDefault="0044503F" w:rsidP="00202970">
      <w:pPr>
        <w:pStyle w:val="ListParagraph"/>
      </w:pPr>
    </w:p>
    <w:p w14:paraId="50FD76AB" w14:textId="77777777" w:rsidR="0044503F" w:rsidRDefault="0044503F" w:rsidP="00202970">
      <w:pPr>
        <w:pStyle w:val="ListParagraph"/>
      </w:pPr>
    </w:p>
    <w:p w14:paraId="64B5E872" w14:textId="7C2D45E2" w:rsidR="007019F5" w:rsidRDefault="007019F5" w:rsidP="007019F5">
      <w:pPr>
        <w:pStyle w:val="ListParagraph"/>
        <w:numPr>
          <w:ilvl w:val="0"/>
          <w:numId w:val="4"/>
        </w:numPr>
      </w:pPr>
      <w:proofErr w:type="gramStart"/>
      <w:r>
        <w:t>Type:-</w:t>
      </w:r>
      <w:proofErr w:type="gramEnd"/>
      <w:r>
        <w:t xml:space="preserve"> git push origin main </w:t>
      </w:r>
      <w:r w:rsidR="00545DA3">
        <w:t>–</w:t>
      </w:r>
      <w:r>
        <w:t>force</w:t>
      </w:r>
    </w:p>
    <w:p w14:paraId="77910E77" w14:textId="6FDEE303" w:rsidR="00545DA3" w:rsidRDefault="00545DA3" w:rsidP="00545DA3">
      <w:pPr>
        <w:pStyle w:val="ListParagraph"/>
      </w:pPr>
      <w:r w:rsidRPr="00545DA3">
        <w:rPr>
          <w:noProof/>
        </w:rPr>
        <w:drawing>
          <wp:inline distT="0" distB="0" distL="0" distR="0" wp14:anchorId="54B7EA4B" wp14:editId="2128048F">
            <wp:extent cx="5731510" cy="2959100"/>
            <wp:effectExtent l="0" t="0" r="2540" b="0"/>
            <wp:docPr id="1284389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389648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F67B" w14:textId="133BA90A" w:rsidR="00545DA3" w:rsidRDefault="00110541" w:rsidP="00545DA3">
      <w:pPr>
        <w:pStyle w:val="ListParagraph"/>
      </w:pPr>
      <w:r>
        <w:t>result</w:t>
      </w:r>
    </w:p>
    <w:p w14:paraId="31A344D1" w14:textId="77777777" w:rsidR="007019F5" w:rsidRDefault="007019F5" w:rsidP="00204892">
      <w:pPr>
        <w:pStyle w:val="ListParagraph"/>
      </w:pPr>
      <w:r w:rsidRPr="00627DBF">
        <w:rPr>
          <w:noProof/>
        </w:rPr>
        <w:lastRenderedPageBreak/>
        <w:drawing>
          <wp:inline distT="0" distB="0" distL="0" distR="0" wp14:anchorId="2819198D" wp14:editId="65F607F8">
            <wp:extent cx="5731510" cy="1160145"/>
            <wp:effectExtent l="0" t="0" r="2540" b="1905"/>
            <wp:docPr id="158480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9820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3D2E0" w14:textId="500CB474" w:rsidR="007019F5" w:rsidRDefault="007019F5" w:rsidP="00204892">
      <w:pPr>
        <w:pStyle w:val="ListParagraph"/>
      </w:pPr>
    </w:p>
    <w:p w14:paraId="450DCA1E" w14:textId="77777777" w:rsidR="007019F5" w:rsidRDefault="007019F5" w:rsidP="007019F5">
      <w:pPr>
        <w:pStyle w:val="ListParagraph"/>
        <w:numPr>
          <w:ilvl w:val="0"/>
          <w:numId w:val="4"/>
        </w:numPr>
      </w:pPr>
      <w:r>
        <w:t xml:space="preserve">Undo </w:t>
      </w:r>
      <w:proofErr w:type="gramStart"/>
      <w:r>
        <w:t>commit</w:t>
      </w:r>
      <w:proofErr w:type="gramEnd"/>
      <w:r>
        <w:t xml:space="preserve"> follow step 1- 6 then </w:t>
      </w:r>
      <w:proofErr w:type="gramStart"/>
      <w:r>
        <w:t>type:-</w:t>
      </w:r>
      <w:proofErr w:type="gramEnd"/>
      <w:r>
        <w:t xml:space="preserve"> git reset –hard HEAD~1</w:t>
      </w:r>
    </w:p>
    <w:p w14:paraId="1F5040EA" w14:textId="3049DF96" w:rsidR="00B41CA0" w:rsidRDefault="00B41CA0" w:rsidP="00B41CA0">
      <w:pPr>
        <w:pStyle w:val="ListParagraph"/>
      </w:pPr>
      <w:r w:rsidRPr="00B41CA0">
        <w:rPr>
          <w:noProof/>
        </w:rPr>
        <w:drawing>
          <wp:inline distT="0" distB="0" distL="0" distR="0" wp14:anchorId="1D13431A" wp14:editId="115769B4">
            <wp:extent cx="5731510" cy="461645"/>
            <wp:effectExtent l="0" t="0" r="2540" b="0"/>
            <wp:docPr id="1742479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7939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1B8B7" w14:textId="736E002C" w:rsidR="00B41CA0" w:rsidRDefault="00216442" w:rsidP="00B41CA0">
      <w:pPr>
        <w:pStyle w:val="ListParagraph"/>
      </w:pPr>
      <w:r>
        <w:t>Another screenshot</w:t>
      </w:r>
    </w:p>
    <w:p w14:paraId="3D0FCC92" w14:textId="77777777" w:rsidR="007019F5" w:rsidRDefault="007019F5" w:rsidP="00110541">
      <w:pPr>
        <w:pStyle w:val="ListParagraph"/>
      </w:pPr>
      <w:r w:rsidRPr="00795BBF">
        <w:rPr>
          <w:noProof/>
        </w:rPr>
        <w:drawing>
          <wp:inline distT="0" distB="0" distL="0" distR="0" wp14:anchorId="2A9C9574" wp14:editId="541E4D3E">
            <wp:extent cx="5731510" cy="1810385"/>
            <wp:effectExtent l="0" t="0" r="2540" b="0"/>
            <wp:docPr id="1074839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72284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AD6682" w14:textId="385D221F" w:rsidR="00AC04EC" w:rsidRDefault="00AC04EC" w:rsidP="009A6BA3">
      <w:pPr>
        <w:pStyle w:val="ListParagraph"/>
      </w:pPr>
    </w:p>
    <w:p w14:paraId="21715C73" w14:textId="77777777" w:rsidR="00563EF7" w:rsidRDefault="00563EF7" w:rsidP="009A6BA3">
      <w:pPr>
        <w:pStyle w:val="ListParagraph"/>
      </w:pPr>
    </w:p>
    <w:p w14:paraId="7D3DFFB4" w14:textId="77777777" w:rsidR="00563EF7" w:rsidRDefault="00563EF7" w:rsidP="009A6BA3">
      <w:pPr>
        <w:pStyle w:val="ListParagraph"/>
      </w:pPr>
    </w:p>
    <w:p w14:paraId="448959CA" w14:textId="77777777" w:rsidR="00563EF7" w:rsidRDefault="00563EF7" w:rsidP="009A6BA3">
      <w:pPr>
        <w:pStyle w:val="ListParagraph"/>
      </w:pPr>
    </w:p>
    <w:p w14:paraId="7DEE1FFD" w14:textId="77777777" w:rsidR="00563EF7" w:rsidRDefault="00563EF7" w:rsidP="009A6BA3">
      <w:pPr>
        <w:pStyle w:val="ListParagraph"/>
      </w:pPr>
    </w:p>
    <w:p w14:paraId="5739F952" w14:textId="77777777" w:rsidR="00563EF7" w:rsidRDefault="00563EF7" w:rsidP="009A6BA3">
      <w:pPr>
        <w:pStyle w:val="ListParagraph"/>
      </w:pPr>
    </w:p>
    <w:p w14:paraId="40E0327E" w14:textId="77777777" w:rsidR="00563EF7" w:rsidRDefault="00563EF7" w:rsidP="009A6BA3">
      <w:pPr>
        <w:pStyle w:val="ListParagraph"/>
      </w:pPr>
    </w:p>
    <w:p w14:paraId="704453D9" w14:textId="77777777" w:rsidR="00563EF7" w:rsidRDefault="00563EF7" w:rsidP="009A6BA3">
      <w:pPr>
        <w:pStyle w:val="ListParagraph"/>
      </w:pPr>
    </w:p>
    <w:p w14:paraId="3F5031E1" w14:textId="77777777" w:rsidR="00563EF7" w:rsidRDefault="00563EF7" w:rsidP="009A6BA3">
      <w:pPr>
        <w:pStyle w:val="ListParagraph"/>
      </w:pPr>
    </w:p>
    <w:sectPr w:rsidR="00563EF7" w:rsidSect="000C33E0">
      <w:headerReference w:type="default" r:id="rId60"/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E2DC9" w14:textId="77777777" w:rsidR="00D96A6A" w:rsidRDefault="00D96A6A" w:rsidP="00BA0E76">
      <w:pPr>
        <w:spacing w:after="0" w:line="240" w:lineRule="auto"/>
      </w:pPr>
      <w:r>
        <w:separator/>
      </w:r>
    </w:p>
  </w:endnote>
  <w:endnote w:type="continuationSeparator" w:id="0">
    <w:p w14:paraId="56756543" w14:textId="77777777" w:rsidR="00D96A6A" w:rsidRDefault="00D96A6A" w:rsidP="00BA0E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8D3A4C" w14:textId="77777777" w:rsidR="00D96A6A" w:rsidRDefault="00D96A6A" w:rsidP="00BA0E76">
      <w:pPr>
        <w:spacing w:after="0" w:line="240" w:lineRule="auto"/>
      </w:pPr>
      <w:r>
        <w:separator/>
      </w:r>
    </w:p>
  </w:footnote>
  <w:footnote w:type="continuationSeparator" w:id="0">
    <w:p w14:paraId="69A08C9B" w14:textId="77777777" w:rsidR="00D96A6A" w:rsidRDefault="00D96A6A" w:rsidP="00BA0E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E34F7" w14:textId="487F3C71" w:rsidR="00BA0E76" w:rsidRDefault="008E29BF" w:rsidP="00BA0E76">
    <w:pPr>
      <w:pStyle w:val="Title"/>
      <w:shd w:val="clear" w:color="auto" w:fill="2786B3"/>
      <w:rPr>
        <w:rFonts w:ascii="Arial Rounded MT Bold" w:hAnsi="Arial Rounded MT Bold"/>
        <w:b/>
        <w:bCs/>
        <w:color w:val="FFFFFF" w:themeColor="background1"/>
        <w:lang w:eastAsia="en-GB"/>
      </w:rPr>
    </w:pPr>
    <w:r>
      <w:rPr>
        <w:rFonts w:ascii="Arial Rounded MT Bold" w:hAnsi="Arial Rounded MT Bold"/>
        <w:b/>
        <w:bCs/>
        <w:color w:val="FFFFFF" w:themeColor="background1"/>
        <w:lang w:eastAsia="en-GB"/>
      </w:rPr>
      <w:t>Screenshot Evidence Collection</w:t>
    </w:r>
    <w:r w:rsidR="00FC3C9F">
      <w:rPr>
        <w:rFonts w:ascii="Arial Rounded MT Bold" w:hAnsi="Arial Rounded MT Bold"/>
        <w:b/>
        <w:bCs/>
        <w:color w:val="FFFFFF" w:themeColor="background1"/>
        <w:lang w:eastAsia="en-GB"/>
      </w:rPr>
      <w:t xml:space="preserve">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AF6E7D"/>
    <w:multiLevelType w:val="hybridMultilevel"/>
    <w:tmpl w:val="02AE35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67460D"/>
    <w:multiLevelType w:val="hybridMultilevel"/>
    <w:tmpl w:val="61546E32"/>
    <w:lvl w:ilvl="0" w:tplc="08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" w15:restartNumberingAfterBreak="0">
    <w:nsid w:val="4FCA4AF9"/>
    <w:multiLevelType w:val="multilevel"/>
    <w:tmpl w:val="EF82F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127301"/>
    <w:multiLevelType w:val="hybridMultilevel"/>
    <w:tmpl w:val="E1E6D3E6"/>
    <w:lvl w:ilvl="0" w:tplc="A6FC94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9333291">
    <w:abstractNumId w:val="2"/>
  </w:num>
  <w:num w:numId="2" w16cid:durableId="1269119067">
    <w:abstractNumId w:val="0"/>
  </w:num>
  <w:num w:numId="3" w16cid:durableId="424884322">
    <w:abstractNumId w:val="1"/>
  </w:num>
  <w:num w:numId="4" w16cid:durableId="17909318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>
      <o:colormru v:ext="edit" colors="#f8f8f8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6760"/>
    <w:rsid w:val="00014562"/>
    <w:rsid w:val="000327AB"/>
    <w:rsid w:val="00051537"/>
    <w:rsid w:val="00052FB4"/>
    <w:rsid w:val="0009653C"/>
    <w:rsid w:val="000A69CC"/>
    <w:rsid w:val="000B1193"/>
    <w:rsid w:val="000C2789"/>
    <w:rsid w:val="000C33E0"/>
    <w:rsid w:val="000C7666"/>
    <w:rsid w:val="000E01CB"/>
    <w:rsid w:val="000E632A"/>
    <w:rsid w:val="000F03D9"/>
    <w:rsid w:val="00110541"/>
    <w:rsid w:val="00130944"/>
    <w:rsid w:val="0015526B"/>
    <w:rsid w:val="0015738B"/>
    <w:rsid w:val="00164BCD"/>
    <w:rsid w:val="0016532B"/>
    <w:rsid w:val="00176D46"/>
    <w:rsid w:val="001C0B58"/>
    <w:rsid w:val="00202970"/>
    <w:rsid w:val="00204892"/>
    <w:rsid w:val="0021423F"/>
    <w:rsid w:val="00216442"/>
    <w:rsid w:val="00233D1F"/>
    <w:rsid w:val="00244585"/>
    <w:rsid w:val="00247E1F"/>
    <w:rsid w:val="00271D8E"/>
    <w:rsid w:val="002A112A"/>
    <w:rsid w:val="002E520D"/>
    <w:rsid w:val="002F6270"/>
    <w:rsid w:val="00317673"/>
    <w:rsid w:val="00322072"/>
    <w:rsid w:val="00324B82"/>
    <w:rsid w:val="00337DAF"/>
    <w:rsid w:val="00345BFC"/>
    <w:rsid w:val="00362A6A"/>
    <w:rsid w:val="00392966"/>
    <w:rsid w:val="003E1C6F"/>
    <w:rsid w:val="004343D7"/>
    <w:rsid w:val="0044279D"/>
    <w:rsid w:val="0044503F"/>
    <w:rsid w:val="00460D84"/>
    <w:rsid w:val="00471026"/>
    <w:rsid w:val="004748A9"/>
    <w:rsid w:val="00490DC2"/>
    <w:rsid w:val="004A22A6"/>
    <w:rsid w:val="004A4437"/>
    <w:rsid w:val="004E1D19"/>
    <w:rsid w:val="004F4C17"/>
    <w:rsid w:val="00545DA3"/>
    <w:rsid w:val="00563EF7"/>
    <w:rsid w:val="00573E00"/>
    <w:rsid w:val="005916A6"/>
    <w:rsid w:val="005A51A7"/>
    <w:rsid w:val="005F0777"/>
    <w:rsid w:val="005F3A4A"/>
    <w:rsid w:val="006213D5"/>
    <w:rsid w:val="006513F9"/>
    <w:rsid w:val="00685276"/>
    <w:rsid w:val="00686F4F"/>
    <w:rsid w:val="006A1C8D"/>
    <w:rsid w:val="006F2678"/>
    <w:rsid w:val="007019F5"/>
    <w:rsid w:val="00705CF6"/>
    <w:rsid w:val="00707E4B"/>
    <w:rsid w:val="00710A60"/>
    <w:rsid w:val="0072018B"/>
    <w:rsid w:val="007616BD"/>
    <w:rsid w:val="00774F06"/>
    <w:rsid w:val="0077795C"/>
    <w:rsid w:val="00795BBF"/>
    <w:rsid w:val="007B0603"/>
    <w:rsid w:val="007B568F"/>
    <w:rsid w:val="007C3CA5"/>
    <w:rsid w:val="00872970"/>
    <w:rsid w:val="008828E7"/>
    <w:rsid w:val="008961C8"/>
    <w:rsid w:val="008C4CDD"/>
    <w:rsid w:val="008E1302"/>
    <w:rsid w:val="008E29BF"/>
    <w:rsid w:val="008E3502"/>
    <w:rsid w:val="009109D7"/>
    <w:rsid w:val="00931A6F"/>
    <w:rsid w:val="009348F0"/>
    <w:rsid w:val="00943FEA"/>
    <w:rsid w:val="009527E1"/>
    <w:rsid w:val="00964A74"/>
    <w:rsid w:val="00973DB9"/>
    <w:rsid w:val="009A0FD2"/>
    <w:rsid w:val="009A5E1F"/>
    <w:rsid w:val="009A6BA3"/>
    <w:rsid w:val="009B5784"/>
    <w:rsid w:val="009D3838"/>
    <w:rsid w:val="009E0E21"/>
    <w:rsid w:val="00A04B9A"/>
    <w:rsid w:val="00A27BC5"/>
    <w:rsid w:val="00A311AF"/>
    <w:rsid w:val="00A7597E"/>
    <w:rsid w:val="00A85162"/>
    <w:rsid w:val="00A93F81"/>
    <w:rsid w:val="00AA5BA4"/>
    <w:rsid w:val="00AB4E64"/>
    <w:rsid w:val="00AC04EC"/>
    <w:rsid w:val="00AC7901"/>
    <w:rsid w:val="00B267F5"/>
    <w:rsid w:val="00B4056A"/>
    <w:rsid w:val="00B41CA0"/>
    <w:rsid w:val="00B4442D"/>
    <w:rsid w:val="00B76950"/>
    <w:rsid w:val="00B81047"/>
    <w:rsid w:val="00BA0E76"/>
    <w:rsid w:val="00BC6CD9"/>
    <w:rsid w:val="00BF6F62"/>
    <w:rsid w:val="00C01A31"/>
    <w:rsid w:val="00C137B3"/>
    <w:rsid w:val="00C17538"/>
    <w:rsid w:val="00C25E92"/>
    <w:rsid w:val="00C66F99"/>
    <w:rsid w:val="00C969CF"/>
    <w:rsid w:val="00CD2D44"/>
    <w:rsid w:val="00CE3D26"/>
    <w:rsid w:val="00CF1055"/>
    <w:rsid w:val="00D11C32"/>
    <w:rsid w:val="00D15DCF"/>
    <w:rsid w:val="00D26366"/>
    <w:rsid w:val="00D437BB"/>
    <w:rsid w:val="00D47735"/>
    <w:rsid w:val="00D52C48"/>
    <w:rsid w:val="00D72AF6"/>
    <w:rsid w:val="00D742B1"/>
    <w:rsid w:val="00D93684"/>
    <w:rsid w:val="00D96A6A"/>
    <w:rsid w:val="00DF1351"/>
    <w:rsid w:val="00DF2036"/>
    <w:rsid w:val="00DF278F"/>
    <w:rsid w:val="00DF3AC5"/>
    <w:rsid w:val="00DF3B49"/>
    <w:rsid w:val="00E0067B"/>
    <w:rsid w:val="00E079E2"/>
    <w:rsid w:val="00E12BF3"/>
    <w:rsid w:val="00E17E4D"/>
    <w:rsid w:val="00E3602F"/>
    <w:rsid w:val="00E547C3"/>
    <w:rsid w:val="00E67393"/>
    <w:rsid w:val="00E90817"/>
    <w:rsid w:val="00EA1AC6"/>
    <w:rsid w:val="00EA1AEB"/>
    <w:rsid w:val="00EB2BA9"/>
    <w:rsid w:val="00EC3E91"/>
    <w:rsid w:val="00ED6760"/>
    <w:rsid w:val="00F076C1"/>
    <w:rsid w:val="00F21A25"/>
    <w:rsid w:val="00F2540E"/>
    <w:rsid w:val="00F41751"/>
    <w:rsid w:val="00F72403"/>
    <w:rsid w:val="00F97D41"/>
    <w:rsid w:val="00FB1951"/>
    <w:rsid w:val="00FC275C"/>
    <w:rsid w:val="00FC3C9F"/>
    <w:rsid w:val="00FF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8f8f8"/>
    </o:shapedefaults>
    <o:shapelayout v:ext="edit">
      <o:idmap v:ext="edit" data="2"/>
    </o:shapelayout>
  </w:shapeDefaults>
  <w:decimalSymbol w:val="."/>
  <w:listSeparator w:val=","/>
  <w14:docId w14:val="71F96FAF"/>
  <w15:chartTrackingRefBased/>
  <w15:docId w15:val="{6C7BE800-1D6E-488B-B386-EDFEB6E12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0E7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0E7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0FD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0E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paragraph" w:styleId="ListParagraph">
    <w:name w:val="List Paragraph"/>
    <w:basedOn w:val="Normal"/>
    <w:uiPriority w:val="34"/>
    <w:qFormat/>
    <w:rsid w:val="00BA0E7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A0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BA0E7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Strong">
    <w:name w:val="Strong"/>
    <w:basedOn w:val="DefaultParagraphFont"/>
    <w:uiPriority w:val="22"/>
    <w:qFormat/>
    <w:rsid w:val="00BA0E76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A0E7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A0E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0E76"/>
  </w:style>
  <w:style w:type="paragraph" w:styleId="Footer">
    <w:name w:val="footer"/>
    <w:basedOn w:val="Normal"/>
    <w:link w:val="FooterChar"/>
    <w:uiPriority w:val="99"/>
    <w:unhideWhenUsed/>
    <w:rsid w:val="00BA0E7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0E76"/>
  </w:style>
  <w:style w:type="table" w:styleId="TableGrid">
    <w:name w:val="Table Grid"/>
    <w:basedOn w:val="TableNormal"/>
    <w:uiPriority w:val="39"/>
    <w:rsid w:val="005A51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759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597E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A7597E"/>
    <w:pPr>
      <w:spacing w:after="0" w:line="240" w:lineRule="auto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9A0FD2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FollowedHyperlink">
    <w:name w:val="FollowedHyperlink"/>
    <w:basedOn w:val="DefaultParagraphFont"/>
    <w:uiPriority w:val="99"/>
    <w:semiHidden/>
    <w:unhideWhenUsed/>
    <w:rsid w:val="009D383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78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github.com/RUDRA212003/scramble_word_game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4.png"/><Relationship Id="rId39" Type="http://schemas.openxmlformats.org/officeDocument/2006/relationships/image" Target="media/image26.png"/><Relationship Id="rId21" Type="http://schemas.openxmlformats.org/officeDocument/2006/relationships/image" Target="media/image9.png"/><Relationship Id="rId34" Type="http://schemas.openxmlformats.org/officeDocument/2006/relationships/hyperlink" Target="https://github.com/grantjenks/free-python-games.git" TargetMode="External"/><Relationship Id="rId42" Type="http://schemas.openxmlformats.org/officeDocument/2006/relationships/image" Target="media/image29.png"/><Relationship Id="rId47" Type="http://schemas.openxmlformats.org/officeDocument/2006/relationships/image" Target="media/image33.png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7" Type="http://schemas.openxmlformats.org/officeDocument/2006/relationships/hyperlink" Target="https://github.com/michael-dgidc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michael-dgidc/scramble_word_game_michael-" TargetMode="External"/><Relationship Id="rId29" Type="http://schemas.openxmlformats.org/officeDocument/2006/relationships/image" Target="media/image17.png"/><Relationship Id="rId11" Type="http://schemas.openxmlformats.org/officeDocument/2006/relationships/image" Target="media/image2.png"/><Relationship Id="rId24" Type="http://schemas.openxmlformats.org/officeDocument/2006/relationships/image" Target="media/image12.png"/><Relationship Id="rId32" Type="http://schemas.openxmlformats.org/officeDocument/2006/relationships/image" Target="media/image20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1.png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5" Type="http://schemas.openxmlformats.org/officeDocument/2006/relationships/footnotes" Target="footnotes.xml"/><Relationship Id="rId61" Type="http://schemas.openxmlformats.org/officeDocument/2006/relationships/fontTable" Target="fontTable.xml"/><Relationship Id="rId19" Type="http://schemas.openxmlformats.org/officeDocument/2006/relationships/hyperlink" Target="https://github.com/michael-dgidc/CommitsForVersionControl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8" Type="http://schemas.openxmlformats.org/officeDocument/2006/relationships/hyperlink" Target="https://github.com/michael-dgidc/CommitsForVersionControl/commits/main/" TargetMode="External"/><Relationship Id="rId51" Type="http://schemas.openxmlformats.org/officeDocument/2006/relationships/image" Target="media/image37.png"/><Relationship Id="rId3" Type="http://schemas.openxmlformats.org/officeDocument/2006/relationships/settings" Target="settings.xml"/><Relationship Id="rId12" Type="http://schemas.openxmlformats.org/officeDocument/2006/relationships/image" Target="media/image3.png"/><Relationship Id="rId17" Type="http://schemas.openxmlformats.org/officeDocument/2006/relationships/image" Target="media/image6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image" Target="media/image25.png"/><Relationship Id="rId46" Type="http://schemas.openxmlformats.org/officeDocument/2006/relationships/image" Target="media/image32.png"/><Relationship Id="rId59" Type="http://schemas.openxmlformats.org/officeDocument/2006/relationships/image" Target="media/image45.png"/><Relationship Id="rId20" Type="http://schemas.openxmlformats.org/officeDocument/2006/relationships/image" Target="media/image8.png"/><Relationship Id="rId41" Type="http://schemas.openxmlformats.org/officeDocument/2006/relationships/image" Target="media/image28.png"/><Relationship Id="rId54" Type="http://schemas.openxmlformats.org/officeDocument/2006/relationships/image" Target="media/image40.png"/><Relationship Id="rId62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5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hyperlink" Target="https://github.com/michael-dgidc/Day-7-Python-Course" TargetMode="External"/><Relationship Id="rId31" Type="http://schemas.openxmlformats.org/officeDocument/2006/relationships/image" Target="media/image19.png"/><Relationship Id="rId44" Type="http://schemas.openxmlformats.org/officeDocument/2006/relationships/hyperlink" Target="https://github.com/Maafgan/L3-Certificate-in-AI-Programming-with-Python" TargetMode="External"/><Relationship Id="rId52" Type="http://schemas.openxmlformats.org/officeDocument/2006/relationships/image" Target="media/image38.png"/><Relationship Id="rId6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hammadAfgan\OneDrive%20-%20Back%202%20Work%20Complete%20Training\Desktop\TQUK%20Level%203%20Certificate%20in%20AI%20Programming%20with%20Python\Unit%202\SS%20Evidence%20Collection%20U2%20L2%20Projec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SS Evidence Collection U2 L2 Project</Template>
  <TotalTime>167</TotalTime>
  <Pages>20</Pages>
  <Words>914</Words>
  <Characters>5210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Afgan</dc:creator>
  <cp:keywords/>
  <dc:description/>
  <cp:lastModifiedBy>Michael O Hanlon</cp:lastModifiedBy>
  <cp:revision>8</cp:revision>
  <dcterms:created xsi:type="dcterms:W3CDTF">2026-06-15T10:46:00Z</dcterms:created>
  <dcterms:modified xsi:type="dcterms:W3CDTF">2026-06-15T13:33:00Z</dcterms:modified>
</cp:coreProperties>
</file>